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C554966" w14:textId="77777777" w:rsidR="006337AB" w:rsidRDefault="004E451C" w:rsidP="00DE705D">
      <w:pPr>
        <w:pStyle w:val="EstiloTrabalhoCentralizado"/>
      </w:pPr>
      <w:r>
        <w:fldChar w:fldCharType="begin"/>
      </w:r>
      <w:r>
        <w:instrText xml:space="preserve"> INCLUDEPICTURE  "http://www.cdt.br/logo_menor.jpg" \* MERGEFORMATINET </w:instrText>
      </w:r>
      <w:r>
        <w:fldChar w:fldCharType="separate"/>
      </w:r>
      <w:r w:rsidR="00E13CFE">
        <w:fldChar w:fldCharType="begin"/>
      </w:r>
      <w:r w:rsidR="00E13CFE">
        <w:instrText xml:space="preserve"> INCLUDEPICTURE  "http://www.cdt.br/logo_menor.jpg" \* MERGEFORMATINET </w:instrText>
      </w:r>
      <w:r w:rsidR="00E13CFE">
        <w:fldChar w:fldCharType="separate"/>
      </w:r>
      <w:r w:rsidR="00411054">
        <w:fldChar w:fldCharType="begin"/>
      </w:r>
      <w:r w:rsidR="00411054">
        <w:instrText xml:space="preserve"> INCLUDEPICTURE  "http://www.cdt.br/logo_menor.jpg" \* MERGEFORMATINET </w:instrText>
      </w:r>
      <w:r w:rsidR="00411054">
        <w:fldChar w:fldCharType="separate"/>
      </w:r>
      <w:r w:rsidR="0051142B">
        <w:fldChar w:fldCharType="begin"/>
      </w:r>
      <w:r w:rsidR="0051142B">
        <w:instrText xml:space="preserve"> INCLUDEPICTURE  "http://www.cdt.br/logo_menor.jpg" \* MERGEFORMATINET </w:instrText>
      </w:r>
      <w:r w:rsidR="0051142B">
        <w:fldChar w:fldCharType="separate"/>
      </w:r>
      <w:r w:rsidR="006C352F">
        <w:fldChar w:fldCharType="begin"/>
      </w:r>
      <w:r w:rsidR="006C352F">
        <w:instrText xml:space="preserve"> INCLUDEPICTURE  "http://www.cdt.br/logo_menor.jpg" \* MERGEFORMATINET </w:instrText>
      </w:r>
      <w:r w:rsidR="006C352F">
        <w:fldChar w:fldCharType="separate"/>
      </w:r>
      <w:r w:rsidR="003D5D0D">
        <w:fldChar w:fldCharType="begin"/>
      </w:r>
      <w:r w:rsidR="003D5D0D">
        <w:instrText xml:space="preserve"> INCLUDEPICTURE  "http://www.cdt.br/logo_menor.jpg" \* MERGEFORMATINET </w:instrText>
      </w:r>
      <w:r w:rsidR="003D5D0D">
        <w:fldChar w:fldCharType="separate"/>
      </w:r>
      <w:r w:rsidR="00342FC9">
        <w:fldChar w:fldCharType="begin"/>
      </w:r>
      <w:r w:rsidR="00342FC9">
        <w:instrText xml:space="preserve"> INCLUDEPICTURE  "http://www.cdt.br/logo_menor.jpg" \* MERGEFORMATINET </w:instrText>
      </w:r>
      <w:r w:rsidR="00342FC9">
        <w:fldChar w:fldCharType="separate"/>
      </w:r>
      <w:r w:rsidR="000B0AF9">
        <w:fldChar w:fldCharType="begin"/>
      </w:r>
      <w:r w:rsidR="000B0AF9">
        <w:instrText xml:space="preserve"> INCLUDEPICTURE  "http://www.cdt.br/logo_menor.jpg" \* MERGEFORMATINET </w:instrText>
      </w:r>
      <w:r w:rsidR="000B0AF9">
        <w:fldChar w:fldCharType="separate"/>
      </w:r>
      <w:r w:rsidR="008C2393">
        <w:fldChar w:fldCharType="begin"/>
      </w:r>
      <w:r w:rsidR="008C2393">
        <w:instrText xml:space="preserve"> INCLUDEPICTURE  "http://www.cdt.br/logo_menor.jpg" \* MERGEFORMATINET </w:instrText>
      </w:r>
      <w:r w:rsidR="008C2393">
        <w:fldChar w:fldCharType="separate"/>
      </w:r>
      <w:r w:rsidR="002254E4">
        <w:fldChar w:fldCharType="begin"/>
      </w:r>
      <w:r w:rsidR="002254E4">
        <w:instrText xml:space="preserve"> INCLUDEPICTURE  "http://www.cdt.br/logo_menor.jpg" \* MERGEFORMATINET </w:instrText>
      </w:r>
      <w:r w:rsidR="002254E4">
        <w:fldChar w:fldCharType="separate"/>
      </w:r>
      <w:r w:rsidR="0093083C">
        <w:fldChar w:fldCharType="begin"/>
      </w:r>
      <w:r w:rsidR="0093083C">
        <w:instrText xml:space="preserve"> INCLUDEPICTURE  "http://www.cdt.br/logo_menor.jpg" \* MERGEFORMATINET </w:instrText>
      </w:r>
      <w:r w:rsidR="0093083C">
        <w:fldChar w:fldCharType="separate"/>
      </w:r>
      <w:r w:rsidR="00194FDA">
        <w:fldChar w:fldCharType="begin"/>
      </w:r>
      <w:r w:rsidR="00194FDA">
        <w:instrText xml:space="preserve"> INCLUDEPICTURE  "http://www.cdt.br/logo_menor.jpg" \* MERGEFORMATINET </w:instrText>
      </w:r>
      <w:r w:rsidR="00194FDA">
        <w:fldChar w:fldCharType="separate"/>
      </w:r>
      <w:r w:rsidR="00C62704">
        <w:fldChar w:fldCharType="begin"/>
      </w:r>
      <w:r w:rsidR="00C62704">
        <w:instrText xml:space="preserve"> INCLUDEPICTURE  "http://www.cdt.br/logo_menor.jpg" \* MERGEFORMATINET </w:instrText>
      </w:r>
      <w:r w:rsidR="00C62704">
        <w:fldChar w:fldCharType="separate"/>
      </w:r>
      <w:r w:rsidR="000D2921">
        <w:fldChar w:fldCharType="begin"/>
      </w:r>
      <w:r w:rsidR="000D2921">
        <w:instrText xml:space="preserve"> INCLUDEPICTURE  "http://www.cdt.br/logo_menor.jpg" \* MERGEFORMATINET </w:instrText>
      </w:r>
      <w:r w:rsidR="000D2921">
        <w:fldChar w:fldCharType="separate"/>
      </w:r>
      <w:r w:rsidR="00D41BB3">
        <w:fldChar w:fldCharType="begin"/>
      </w:r>
      <w:r w:rsidR="00D41BB3">
        <w:instrText xml:space="preserve"> INCLUDEPICTURE  "http://www.cdt.br/logo_menor.jpg" \* MERGEFORMATINET </w:instrText>
      </w:r>
      <w:r w:rsidR="00D41BB3">
        <w:fldChar w:fldCharType="separate"/>
      </w:r>
      <w:r w:rsidR="00E806FF">
        <w:fldChar w:fldCharType="begin"/>
      </w:r>
      <w:r w:rsidR="00E806FF">
        <w:instrText xml:space="preserve"> INCLUDEPICTURE  "http://www.cdt.br/logo_menor.jpg" \* MERGEFORMATINET </w:instrText>
      </w:r>
      <w:r w:rsidR="00E806FF">
        <w:fldChar w:fldCharType="separate"/>
      </w:r>
      <w:r w:rsidR="00151748">
        <w:fldChar w:fldCharType="begin"/>
      </w:r>
      <w:r w:rsidR="00151748">
        <w:instrText xml:space="preserve"> INCLUDEPICTURE  "http://www.cdt.br/logo_menor.jpg" \* MERGEFORMATINET </w:instrText>
      </w:r>
      <w:r w:rsidR="00151748">
        <w:fldChar w:fldCharType="separate"/>
      </w:r>
      <w:r w:rsidR="00CA457A">
        <w:fldChar w:fldCharType="begin"/>
      </w:r>
      <w:r w:rsidR="00CA457A">
        <w:instrText xml:space="preserve"> INCLUDEPICTURE  "http://www.cdt.br/logo_menor.jpg" \* MERGEFORMATINET </w:instrText>
      </w:r>
      <w:r w:rsidR="00CA457A">
        <w:fldChar w:fldCharType="separate"/>
      </w:r>
      <w:r w:rsidR="009551DD">
        <w:fldChar w:fldCharType="begin"/>
      </w:r>
      <w:r w:rsidR="009551DD">
        <w:instrText xml:space="preserve"> INCLUDEPICTURE  "http://www.cdt.br/logo_menor.jpg" \* MERGEFORMATINET </w:instrText>
      </w:r>
      <w:r w:rsidR="009551DD">
        <w:fldChar w:fldCharType="separate"/>
      </w:r>
      <w:r w:rsidR="009551DD">
        <w:pict w14:anchorId="314F28AC">
          <v:shape id="_x0000_i1026" type="#_x0000_t75" alt="" style="width:52.05pt;height:56.3pt">
            <v:imagedata r:id="rId9" r:href="rId10"/>
          </v:shape>
        </w:pict>
      </w:r>
      <w:r w:rsidR="009551DD">
        <w:fldChar w:fldCharType="end"/>
      </w:r>
      <w:r w:rsidR="00CA457A">
        <w:fldChar w:fldCharType="end"/>
      </w:r>
      <w:r w:rsidR="00151748">
        <w:fldChar w:fldCharType="end"/>
      </w:r>
      <w:r w:rsidR="00E806FF">
        <w:fldChar w:fldCharType="end"/>
      </w:r>
      <w:r w:rsidR="00D41BB3">
        <w:fldChar w:fldCharType="end"/>
      </w:r>
      <w:r w:rsidR="000D2921">
        <w:fldChar w:fldCharType="end"/>
      </w:r>
      <w:r w:rsidR="00C62704">
        <w:fldChar w:fldCharType="end"/>
      </w:r>
      <w:r w:rsidR="00194FDA">
        <w:fldChar w:fldCharType="end"/>
      </w:r>
      <w:r w:rsidR="0093083C">
        <w:fldChar w:fldCharType="end"/>
      </w:r>
      <w:r w:rsidR="002254E4">
        <w:fldChar w:fldCharType="end"/>
      </w:r>
      <w:r w:rsidR="008C2393">
        <w:fldChar w:fldCharType="end"/>
      </w:r>
      <w:r w:rsidR="000B0AF9">
        <w:fldChar w:fldCharType="end"/>
      </w:r>
      <w:r w:rsidR="00342FC9">
        <w:fldChar w:fldCharType="end"/>
      </w:r>
      <w:r w:rsidR="003D5D0D">
        <w:fldChar w:fldCharType="end"/>
      </w:r>
      <w:r w:rsidR="006C352F">
        <w:fldChar w:fldCharType="end"/>
      </w:r>
      <w:r w:rsidR="0051142B">
        <w:fldChar w:fldCharType="end"/>
      </w:r>
      <w:r w:rsidR="00411054">
        <w:fldChar w:fldCharType="end"/>
      </w:r>
      <w:r w:rsidR="00E13CFE">
        <w:fldChar w:fldCharType="end"/>
      </w:r>
      <w:r>
        <w:fldChar w:fldCharType="end"/>
      </w:r>
    </w:p>
    <w:p w14:paraId="5EED9C47"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5C9141E8" w14:textId="77777777" w:rsidR="006337AB" w:rsidRDefault="006337AB" w:rsidP="00DE705D">
      <w:pPr>
        <w:pStyle w:val="EstiloTrabalhoCentralizado"/>
      </w:pPr>
    </w:p>
    <w:p w14:paraId="4B9A539F" w14:textId="77777777" w:rsidR="00985482" w:rsidRDefault="00985482" w:rsidP="00DE705D">
      <w:pPr>
        <w:pStyle w:val="EstiloTrabalhoCentralizado"/>
      </w:pPr>
    </w:p>
    <w:p w14:paraId="7A86DBA4" w14:textId="77777777" w:rsidR="006337AB" w:rsidRPr="003465F1" w:rsidRDefault="00AB2EF1" w:rsidP="0094116B">
      <w:pPr>
        <w:pStyle w:val="EstiloTrabalhoCentralizado1"/>
      </w:pPr>
      <w:r>
        <w:t>PROPOSTA DE SISTEMA DE CATÁLOGO DIGITAL UTILIZANDO METODOLOGIA BASEADA EM TESTES</w:t>
      </w:r>
    </w:p>
    <w:p w14:paraId="22A51D76" w14:textId="77777777" w:rsidR="00B12E48" w:rsidRDefault="00B12E48" w:rsidP="00284030">
      <w:pPr>
        <w:ind w:firstLine="0"/>
      </w:pPr>
    </w:p>
    <w:p w14:paraId="33680D83" w14:textId="77777777" w:rsidR="00DE705D" w:rsidRDefault="00DE705D" w:rsidP="00284030">
      <w:pPr>
        <w:ind w:firstLine="0"/>
      </w:pPr>
    </w:p>
    <w:p w14:paraId="39DB25AB" w14:textId="77777777" w:rsidR="00284030" w:rsidRPr="00113FF7" w:rsidRDefault="00284030" w:rsidP="00284030">
      <w:pPr>
        <w:ind w:firstLine="0"/>
      </w:pPr>
    </w:p>
    <w:p w14:paraId="2740EB1D" w14:textId="77777777" w:rsidR="00B12E48" w:rsidRPr="00113FF7" w:rsidRDefault="00B12E48" w:rsidP="00B12E48"/>
    <w:p w14:paraId="008870C9"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0D5B79CF" w14:textId="77777777" w:rsidR="002A2ACC" w:rsidRDefault="002A2ACC" w:rsidP="00B12E48"/>
    <w:p w14:paraId="095CA2D1" w14:textId="77777777" w:rsidR="00011BF8" w:rsidRPr="00113FF7" w:rsidRDefault="00011BF8" w:rsidP="00B12E48"/>
    <w:p w14:paraId="41DED5C6" w14:textId="77777777" w:rsidR="00B12E48" w:rsidRPr="00113FF7" w:rsidRDefault="00B12E48" w:rsidP="00B12E48"/>
    <w:p w14:paraId="1CBBE4B6" w14:textId="77777777" w:rsidR="00284030" w:rsidRDefault="00284030" w:rsidP="002A2ACC">
      <w:pPr>
        <w:jc w:val="center"/>
      </w:pPr>
    </w:p>
    <w:p w14:paraId="6F41D8C1"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4C255E9F" w14:textId="77777777" w:rsidR="002A2ACC" w:rsidRPr="00113FF7" w:rsidRDefault="002A2ACC" w:rsidP="00284030">
      <w:pPr>
        <w:ind w:firstLine="0"/>
        <w:jc w:val="center"/>
      </w:pPr>
    </w:p>
    <w:p w14:paraId="50ABD300" w14:textId="77777777" w:rsidR="00284030" w:rsidRDefault="00284030" w:rsidP="00284030">
      <w:pPr>
        <w:ind w:firstLine="0"/>
      </w:pPr>
    </w:p>
    <w:p w14:paraId="6ACA8DA6" w14:textId="77777777" w:rsidR="00DE705D" w:rsidRDefault="00DE705D" w:rsidP="00284030">
      <w:pPr>
        <w:ind w:firstLine="0"/>
      </w:pPr>
    </w:p>
    <w:p w14:paraId="77A913A9" w14:textId="77777777" w:rsidR="002A2ACC" w:rsidRPr="00F7240C" w:rsidRDefault="006337AB" w:rsidP="00F7240C">
      <w:pPr>
        <w:ind w:firstLine="0"/>
        <w:jc w:val="center"/>
        <w:outlineLvl w:val="0"/>
      </w:pPr>
      <w:r>
        <w:t>ETEP Faculdades</w:t>
      </w:r>
    </w:p>
    <w:p w14:paraId="2C642C10" w14:textId="77777777" w:rsidR="002A2ACC" w:rsidRPr="00F7240C" w:rsidRDefault="002A2ACC" w:rsidP="00F7240C">
      <w:pPr>
        <w:ind w:firstLine="0"/>
        <w:jc w:val="center"/>
      </w:pPr>
      <w:r w:rsidRPr="00F7240C">
        <w:t>São José dos Campos</w:t>
      </w:r>
    </w:p>
    <w:p w14:paraId="19FB2A6C" w14:textId="77777777" w:rsidR="0035065F" w:rsidRDefault="00AC576B" w:rsidP="00F7240C">
      <w:pPr>
        <w:ind w:firstLine="0"/>
        <w:jc w:val="center"/>
      </w:pPr>
      <w:r>
        <w:t>2011</w:t>
      </w:r>
    </w:p>
    <w:p w14:paraId="53972515"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68768B24" w14:textId="77777777" w:rsidR="00DE705D" w:rsidRDefault="00DE705D" w:rsidP="00DE705D">
      <w:pPr>
        <w:ind w:firstLine="0"/>
      </w:pPr>
    </w:p>
    <w:p w14:paraId="26C4CF3A" w14:textId="77777777" w:rsidR="00DE705D" w:rsidRDefault="00DE705D" w:rsidP="00DE705D">
      <w:pPr>
        <w:ind w:firstLine="0"/>
      </w:pPr>
    </w:p>
    <w:p w14:paraId="674EB42B" w14:textId="77777777" w:rsidR="00DE705D" w:rsidRDefault="00DE705D" w:rsidP="00DE705D">
      <w:pPr>
        <w:ind w:firstLine="0"/>
      </w:pPr>
    </w:p>
    <w:p w14:paraId="5162B621" w14:textId="77777777" w:rsidR="00DE705D" w:rsidRDefault="00DE705D" w:rsidP="00DE705D">
      <w:pPr>
        <w:ind w:firstLine="0"/>
      </w:pPr>
    </w:p>
    <w:p w14:paraId="52F1E807" w14:textId="77777777" w:rsidR="00DE705D" w:rsidRDefault="00DE705D" w:rsidP="00DE705D">
      <w:pPr>
        <w:ind w:firstLine="0"/>
      </w:pPr>
    </w:p>
    <w:p w14:paraId="255F3ECB" w14:textId="77777777" w:rsidR="0035065F" w:rsidRDefault="00AC576B" w:rsidP="0094116B">
      <w:pPr>
        <w:pStyle w:val="EstiloTrabalhoCentralizado1"/>
      </w:pPr>
      <w:r>
        <w:t>PROPOSTA DE SISTEMA DE CATÁLOGO DIGITAL UTILIZANDO METODOLOGIA BASEADA EM TESTES</w:t>
      </w:r>
    </w:p>
    <w:p w14:paraId="51F8BAF3" w14:textId="77777777" w:rsidR="00985482" w:rsidRDefault="00985482" w:rsidP="00F73F90">
      <w:pPr>
        <w:ind w:firstLine="0"/>
      </w:pPr>
    </w:p>
    <w:p w14:paraId="4E28E7E0" w14:textId="77777777" w:rsidR="00985482" w:rsidRDefault="00985482" w:rsidP="00F73F90">
      <w:pPr>
        <w:ind w:firstLine="0"/>
      </w:pPr>
    </w:p>
    <w:p w14:paraId="12544FEC" w14:textId="77777777" w:rsidR="00985482" w:rsidRDefault="00985482" w:rsidP="00F73F90">
      <w:pPr>
        <w:ind w:firstLine="0"/>
      </w:pPr>
    </w:p>
    <w:p w14:paraId="478AD884" w14:textId="77777777" w:rsidR="00F73F90" w:rsidRPr="00113FF7" w:rsidRDefault="00F73F90" w:rsidP="00F73F90">
      <w:pPr>
        <w:ind w:firstLine="0"/>
      </w:pPr>
    </w:p>
    <w:p w14:paraId="34A11A3E"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37891A5" w14:textId="77777777" w:rsidR="0035065F" w:rsidRDefault="0035065F" w:rsidP="0035065F">
      <w:pPr>
        <w:ind w:firstLine="0"/>
      </w:pPr>
    </w:p>
    <w:p w14:paraId="6378279A" w14:textId="77777777" w:rsidR="00DA0470" w:rsidRDefault="00DA0470" w:rsidP="0035065F">
      <w:pPr>
        <w:ind w:firstLine="0"/>
      </w:pPr>
    </w:p>
    <w:p w14:paraId="139435C9" w14:textId="77777777" w:rsidR="00DA0470" w:rsidRDefault="00DA0470" w:rsidP="0035065F">
      <w:pPr>
        <w:ind w:firstLine="0"/>
      </w:pPr>
    </w:p>
    <w:p w14:paraId="37E016A5" w14:textId="77777777" w:rsidR="00DA0470" w:rsidRDefault="00DA0470" w:rsidP="0035065F">
      <w:pPr>
        <w:ind w:firstLine="0"/>
      </w:pPr>
    </w:p>
    <w:p w14:paraId="2AD17B61" w14:textId="77777777" w:rsidR="00DA0470" w:rsidRDefault="00DA0470" w:rsidP="0035065F">
      <w:pPr>
        <w:ind w:firstLine="0"/>
      </w:pPr>
    </w:p>
    <w:p w14:paraId="4176FDFF" w14:textId="77777777" w:rsidR="00F73F90" w:rsidRDefault="00F73F90" w:rsidP="00F73F90">
      <w:pPr>
        <w:ind w:firstLine="0"/>
      </w:pPr>
    </w:p>
    <w:p w14:paraId="0CFAFD9A"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13DFA7E2" w14:textId="77777777" w:rsidR="00F73F90" w:rsidRDefault="00F73F90" w:rsidP="00F73F90">
      <w:pPr>
        <w:ind w:firstLine="0"/>
      </w:pPr>
      <w:r>
        <w:t xml:space="preserve">                                         </w:t>
      </w:r>
      <w:r w:rsidR="006D22A5">
        <w:t xml:space="preserve">                                                                Edizon Basseto Júnior</w:t>
      </w:r>
    </w:p>
    <w:p w14:paraId="06383FA7" w14:textId="77777777" w:rsidR="0035065F" w:rsidRDefault="0035065F" w:rsidP="0035065F">
      <w:pPr>
        <w:ind w:firstLine="0"/>
      </w:pPr>
    </w:p>
    <w:p w14:paraId="36EEA623" w14:textId="77777777" w:rsidR="0035065F" w:rsidRDefault="0035065F" w:rsidP="0035065F">
      <w:pPr>
        <w:ind w:firstLine="0"/>
      </w:pPr>
    </w:p>
    <w:p w14:paraId="7C685697" w14:textId="77777777" w:rsidR="0035065F" w:rsidRPr="00113FF7" w:rsidRDefault="0035065F" w:rsidP="0035065F">
      <w:pPr>
        <w:ind w:firstLine="0"/>
      </w:pPr>
    </w:p>
    <w:p w14:paraId="49CEE2CE" w14:textId="77777777" w:rsidR="0035065F" w:rsidRPr="00F7240C" w:rsidRDefault="0035065F" w:rsidP="0035065F">
      <w:pPr>
        <w:ind w:firstLine="0"/>
        <w:rPr>
          <w:sz w:val="20"/>
          <w:szCs w:val="20"/>
        </w:rPr>
      </w:pPr>
    </w:p>
    <w:p w14:paraId="20DFCDBB" w14:textId="77777777" w:rsidR="0035065F" w:rsidRPr="00F7240C" w:rsidRDefault="0035065F" w:rsidP="0035065F">
      <w:pPr>
        <w:ind w:firstLine="0"/>
        <w:rPr>
          <w:sz w:val="20"/>
          <w:szCs w:val="20"/>
        </w:rPr>
      </w:pPr>
    </w:p>
    <w:p w14:paraId="44E4510E" w14:textId="77777777" w:rsidR="0035065F" w:rsidRPr="00F7240C" w:rsidRDefault="0035065F" w:rsidP="0035065F">
      <w:pPr>
        <w:ind w:firstLine="0"/>
        <w:jc w:val="center"/>
        <w:outlineLvl w:val="0"/>
      </w:pPr>
      <w:r>
        <w:t>ETEP Faculdades</w:t>
      </w:r>
    </w:p>
    <w:p w14:paraId="060662ED" w14:textId="77777777" w:rsidR="0035065F" w:rsidRPr="00F7240C" w:rsidRDefault="0035065F" w:rsidP="0035065F">
      <w:pPr>
        <w:ind w:firstLine="0"/>
        <w:jc w:val="center"/>
      </w:pPr>
      <w:r w:rsidRPr="00F7240C">
        <w:t>São José dos Campos</w:t>
      </w:r>
    </w:p>
    <w:p w14:paraId="3E0DD399" w14:textId="77777777" w:rsidR="00110A1F" w:rsidRPr="00113FF7" w:rsidRDefault="005571B2" w:rsidP="00245BA5">
      <w:pPr>
        <w:ind w:firstLine="0"/>
        <w:jc w:val="center"/>
      </w:pPr>
      <w:r>
        <w:t>2011</w:t>
      </w:r>
    </w:p>
    <w:p w14:paraId="337B6295"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F81CB58" w14:textId="77777777" w:rsidR="00F64C59" w:rsidRPr="00113FF7" w:rsidRDefault="00F64C59" w:rsidP="00FF5E8E"/>
    <w:p w14:paraId="5162A0F2" w14:textId="77777777" w:rsidR="00F64C59" w:rsidRPr="00113FF7" w:rsidRDefault="00F64C59" w:rsidP="00FF5E8E"/>
    <w:p w14:paraId="4FC543AC" w14:textId="77777777" w:rsidR="00F64C59" w:rsidRPr="00113FF7" w:rsidRDefault="00F64C59" w:rsidP="00FF5E8E"/>
    <w:p w14:paraId="5DC1FC91" w14:textId="77777777" w:rsidR="00F64C59" w:rsidRPr="00113FF7" w:rsidRDefault="00F64C59" w:rsidP="00FF5E8E"/>
    <w:p w14:paraId="760333C5" w14:textId="77777777" w:rsidR="00F64C59" w:rsidRPr="00113FF7" w:rsidRDefault="00F64C59" w:rsidP="00FF5E8E"/>
    <w:p w14:paraId="73E5F863" w14:textId="77777777" w:rsidR="00F64C59" w:rsidRPr="00113FF7" w:rsidRDefault="00F64C59" w:rsidP="00FF5E8E"/>
    <w:p w14:paraId="5876D67D" w14:textId="77777777" w:rsidR="00F64C59" w:rsidRPr="00113FF7" w:rsidRDefault="00F64C59" w:rsidP="00FF5E8E"/>
    <w:p w14:paraId="620F623C" w14:textId="77777777" w:rsidR="00F64C59" w:rsidRPr="00113FF7" w:rsidRDefault="00F64C59" w:rsidP="00FF5E8E"/>
    <w:p w14:paraId="03387610" w14:textId="77777777" w:rsidR="00F64C59" w:rsidRPr="00113FF7" w:rsidRDefault="00F64C59" w:rsidP="00FF5E8E"/>
    <w:p w14:paraId="2815E442" w14:textId="77777777" w:rsidR="00F64C59" w:rsidRDefault="00F64C59" w:rsidP="00FF5E8E"/>
    <w:p w14:paraId="6AE28467" w14:textId="77777777" w:rsidR="00FF5E8E" w:rsidRDefault="00FF5E8E" w:rsidP="00FF5E8E"/>
    <w:p w14:paraId="0EFE5EC1" w14:textId="77777777" w:rsidR="00FF5E8E" w:rsidRDefault="00FF5E8E" w:rsidP="00FF5E8E"/>
    <w:p w14:paraId="4F85C4FD" w14:textId="77777777" w:rsidR="00FF5E8E" w:rsidRPr="00113FF7" w:rsidRDefault="00FF5E8E" w:rsidP="00FF5E8E"/>
    <w:p w14:paraId="59E30490" w14:textId="77777777" w:rsidR="00F64C59" w:rsidRDefault="00F64C59" w:rsidP="00FF5E8E"/>
    <w:p w14:paraId="7532DC4E" w14:textId="77777777" w:rsidR="00FF5E8E" w:rsidRDefault="00FF5E8E" w:rsidP="00FF5E8E"/>
    <w:p w14:paraId="3B3A8DEE" w14:textId="77777777" w:rsidR="00FF5E8E" w:rsidRDefault="00FF5E8E" w:rsidP="00FF5E8E"/>
    <w:p w14:paraId="5063A506" w14:textId="77777777" w:rsidR="00FF5E8E" w:rsidRDefault="00FF5E8E" w:rsidP="00FF5E8E"/>
    <w:p w14:paraId="19BEAE8C" w14:textId="77777777" w:rsidR="00FF5E8E" w:rsidRPr="00113FF7" w:rsidRDefault="00FF5E8E" w:rsidP="00FF5E8E"/>
    <w:p w14:paraId="433B02C2" w14:textId="77777777" w:rsidR="00F64C59" w:rsidRPr="00113FF7" w:rsidRDefault="00F64C59" w:rsidP="00FF5E8E"/>
    <w:p w14:paraId="49E59468"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077B4203" w14:textId="77777777" w:rsidR="00E174E7" w:rsidRPr="00113FF7" w:rsidRDefault="00C20776" w:rsidP="00FF5E8E">
      <w:pPr>
        <w:jc w:val="right"/>
        <w:rPr>
          <w:sz w:val="18"/>
          <w:szCs w:val="18"/>
        </w:rPr>
      </w:pPr>
      <w:r>
        <w:rPr>
          <w:sz w:val="18"/>
          <w:szCs w:val="18"/>
        </w:rPr>
        <w:t>Aristóteles</w:t>
      </w:r>
    </w:p>
    <w:p w14:paraId="1EA0139B" w14:textId="77777777" w:rsidR="00B50350" w:rsidRPr="00113FF7" w:rsidRDefault="00B50350" w:rsidP="00FF5E8E"/>
    <w:p w14:paraId="7E1CE2B8" w14:textId="77777777" w:rsidR="00C60A65" w:rsidRDefault="00C60A65" w:rsidP="00FF5E8E"/>
    <w:p w14:paraId="35329CA3" w14:textId="77777777" w:rsidR="00496108" w:rsidRPr="00113FF7" w:rsidRDefault="00496108" w:rsidP="00FF5E8E">
      <w:pPr>
        <w:rPr>
          <w:sz w:val="22"/>
          <w:szCs w:val="22"/>
        </w:rPr>
      </w:pPr>
    </w:p>
    <w:p w14:paraId="71AFF35A" w14:textId="77777777" w:rsidR="009D6F4B" w:rsidRPr="00113FF7" w:rsidRDefault="009D6F4B" w:rsidP="00FF5E8E"/>
    <w:p w14:paraId="0617B13F" w14:textId="77777777" w:rsidR="00453C50" w:rsidRPr="00113FF7" w:rsidRDefault="00453C50" w:rsidP="00FF5E8E"/>
    <w:p w14:paraId="55F76094"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0E40EB6E"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6B949062" w14:textId="77777777" w:rsidR="00C162AD" w:rsidRDefault="00C162AD" w:rsidP="00C162AD">
      <w:pPr>
        <w:ind w:firstLine="1"/>
      </w:pPr>
      <w:r w:rsidRPr="00C162AD">
        <w:t xml:space="preserve">Também agradeço à minha </w:t>
      </w:r>
      <w:r>
        <w:t>namorada</w:t>
      </w:r>
      <w:r w:rsidRPr="00C162AD">
        <w:t xml:space="preserve"> </w:t>
      </w:r>
      <w:r>
        <w:t>Ana Cláudia Narumi Kameda</w:t>
      </w:r>
      <w:r w:rsidRPr="00C162AD">
        <w:t xml:space="preserve"> e aos familiares, que me apoiaram na elaboração deste projeto. Gostaria de exprimir os mais sinceros agradecimentos e aqui reconhecer a sua importante contribuição.</w:t>
      </w:r>
    </w:p>
    <w:p w14:paraId="3D73ECFF"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r>
        <w:t>Edizon Basseto Júnior</w:t>
      </w:r>
      <w:r w:rsidRPr="00C162AD">
        <w:t xml:space="preserve"> pela disponibilidade e força de vontade de orientar, sendo os educadores da ETEP Faculdades os que sempre me incentivaram.</w:t>
      </w:r>
    </w:p>
    <w:p w14:paraId="2357D3F8"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7B6BA90E" w14:textId="77777777" w:rsidR="00AA1F06" w:rsidRPr="00113FF7" w:rsidRDefault="00AA1F06" w:rsidP="00FF5E8E"/>
    <w:p w14:paraId="6C4187BA" w14:textId="77777777" w:rsidR="00AA1F06" w:rsidRPr="00113FF7" w:rsidRDefault="00AA1F06" w:rsidP="00FF5E8E"/>
    <w:p w14:paraId="2900DE56" w14:textId="77777777" w:rsidR="00AA1F06" w:rsidRPr="00113FF7" w:rsidRDefault="00AA1F06" w:rsidP="00FF5E8E"/>
    <w:p w14:paraId="215E5526" w14:textId="77777777" w:rsidR="00AA1F06" w:rsidRPr="00113FF7" w:rsidRDefault="00AA1F06" w:rsidP="00FF5E8E"/>
    <w:p w14:paraId="3AF5465B" w14:textId="77777777" w:rsidR="00AA1F06" w:rsidRPr="00113FF7" w:rsidRDefault="00AA1F06" w:rsidP="00FF5E8E"/>
    <w:p w14:paraId="6E98E9B2" w14:textId="77777777" w:rsidR="00AA1F06" w:rsidRPr="00113FF7" w:rsidRDefault="00AA1F06" w:rsidP="00FF5E8E"/>
    <w:p w14:paraId="7B4A4D4B" w14:textId="77777777" w:rsidR="00AA1F06" w:rsidRPr="00113FF7" w:rsidRDefault="00AA1F06" w:rsidP="00FF5E8E"/>
    <w:p w14:paraId="6C842B5B" w14:textId="77777777" w:rsidR="00AA1F06" w:rsidRPr="00113FF7" w:rsidRDefault="00AA1F06" w:rsidP="00FF5E8E"/>
    <w:p w14:paraId="25803EAB" w14:textId="77777777" w:rsidR="00AA1F06" w:rsidRPr="00113FF7" w:rsidRDefault="00AA1F06" w:rsidP="00FF5E8E"/>
    <w:p w14:paraId="43F0DC4B" w14:textId="77777777" w:rsidR="00AA1F06" w:rsidRPr="00113FF7" w:rsidRDefault="00AA1F06" w:rsidP="00FF5E8E"/>
    <w:p w14:paraId="0A400F9A" w14:textId="77777777" w:rsidR="00AA1F06" w:rsidRPr="00113FF7" w:rsidRDefault="00AA1F06" w:rsidP="00FF5E8E"/>
    <w:p w14:paraId="56A33F11"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4FB74AE3" w14:textId="77777777" w:rsidR="00F73F90" w:rsidRDefault="0047490F"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Com a popularização de dispositivos móveis como os tablets, surge a possibilidade de automatização dos processos existentes com a utilização destes dispositivos. Em um restaurante</w:t>
      </w:r>
      <w:r w:rsidR="00FB041E">
        <w:t>, por exemplo,</w:t>
      </w:r>
      <w:r>
        <w:t xml:space="preserve"> existe </w:t>
      </w:r>
      <w:r w:rsidR="00845181">
        <w:t xml:space="preserve">a necessidade periódica de atualização dos cardápios e este processo tem um </w:t>
      </w:r>
      <w:r>
        <w:t>custo, tendo em vista que para cada alteração que seja feita nos cardápios</w:t>
      </w:r>
      <w:r w:rsidR="006C30C7">
        <w:t xml:space="preserve"> é necessária uma nova impressão dos mesmos, sem contar o tempo que o processo de atualização pode tomar.</w:t>
      </w:r>
      <w:r w:rsidR="00845181">
        <w:t xml:space="preserve"> Neste caso a utilização de tablets no lugar de cardápios pode ser uma solução para reduzir o custo e tempo para atualização dos cardápios, além da vantagem relativa ao custo e tempo, existe outra vantagem que esta relacionada à modernização no atendimento, o cliente do restaurante poderá utilizar os serviços disponíveis pelo tablet enquanto espera seu prato ficar pronto.</w:t>
      </w:r>
      <w:r w:rsidR="00F972AA">
        <w:t xml:space="preserve"> Para </w:t>
      </w:r>
      <w:r w:rsidR="002C18A3">
        <w:t>atingir todas essas vantagens</w:t>
      </w:r>
      <w:r w:rsidR="00F972AA">
        <w:t>, este trabalho aborda a construção de uma aplicação que ficará na Web, sendo responsável por todo o gerenciamento dos dados do restaurante</w:t>
      </w:r>
      <w:r w:rsidR="00EA01FA">
        <w:t>, aplicação que será desenvolvida utilizando-se de um framework para desenvolvimento Web chamado Rails</w:t>
      </w:r>
      <w:r w:rsidR="00F972AA">
        <w:t>. Outro módulo a ser desenvolvido será um aplicativo feito para tablets que rodam o sistema operacional Android, este módulo será a interface do catálogo com o usuário final, este módulo será responsável por buscar os dados cadastrados no servidor Web e mostrá-los para os clientes do restaurante</w:t>
      </w:r>
      <w:r w:rsidR="00EA01FA">
        <w:t>, este software que será feito para rodar no tablets será escrito em Java</w:t>
      </w:r>
      <w:r w:rsidR="00F972AA">
        <w:t>.</w:t>
      </w:r>
      <w:r w:rsidR="00EA01FA">
        <w:t xml:space="preserve"> Além de propor a utilização de tablets para este problema este trabalho também aborda a vantagem de utilizar </w:t>
      </w:r>
      <w:r w:rsidR="0079209A">
        <w:t xml:space="preserve">TDD e </w:t>
      </w:r>
      <w:r w:rsidR="00EA01FA">
        <w:t>testes automatizad</w:t>
      </w:r>
      <w:r w:rsidR="0079209A">
        <w:t xml:space="preserve">os durante o desenvolvimento </w:t>
      </w:r>
      <w:r w:rsidR="00EA01FA">
        <w:t>de software</w:t>
      </w:r>
      <w:r w:rsidR="0079209A">
        <w:t>s</w:t>
      </w:r>
      <w:r w:rsidR="00EA01FA">
        <w:t>, possibilitando grande qualidade no sistema e grande cobertura de testes, reduzindo o tempo gasto com verificações de qualidade no software. Assim os restaurantes e estabelecimentos que se utilizam de catálogos podem reduzir seus custos durante o processo de atualização de seus catálogos.</w:t>
      </w:r>
      <w:r w:rsidR="00F73F90">
        <w:t xml:space="preserve"> </w:t>
      </w:r>
    </w:p>
    <w:p w14:paraId="45C0CCE4" w14:textId="77777777" w:rsidR="00F73F90" w:rsidRDefault="00F73F90" w:rsidP="00F73F90">
      <w:pPr>
        <w:ind w:firstLine="0"/>
      </w:pPr>
    </w:p>
    <w:p w14:paraId="10812C49" w14:textId="77777777" w:rsidR="00F73F90" w:rsidRDefault="00F73F90" w:rsidP="00F73F90">
      <w:pPr>
        <w:ind w:firstLine="0"/>
      </w:pPr>
    </w:p>
    <w:p w14:paraId="468C9DBF" w14:textId="77777777" w:rsidR="00F73F90" w:rsidRDefault="00F73F90" w:rsidP="00F73F90">
      <w:pPr>
        <w:ind w:firstLine="0"/>
      </w:pPr>
    </w:p>
    <w:p w14:paraId="1B8C8F31" w14:textId="77777777" w:rsidR="00F73F90" w:rsidRPr="006B2D4E" w:rsidRDefault="00F73F90" w:rsidP="00F73F90">
      <w:pPr>
        <w:ind w:firstLine="0"/>
        <w:rPr>
          <w:i/>
        </w:rPr>
      </w:pPr>
      <w:r w:rsidRPr="006B2D4E">
        <w:rPr>
          <w:b/>
          <w:i/>
        </w:rPr>
        <w:t>Palavras Chave:</w:t>
      </w:r>
      <w:r w:rsidRPr="006B2D4E">
        <w:rPr>
          <w:i/>
        </w:rPr>
        <w:t xml:space="preserve"> </w:t>
      </w:r>
      <w:r w:rsidR="00F014D5">
        <w:rPr>
          <w:i/>
        </w:rPr>
        <w:t>TDD</w:t>
      </w:r>
      <w:r w:rsidRPr="006B2D4E">
        <w:rPr>
          <w:i/>
        </w:rPr>
        <w:t xml:space="preserve">; </w:t>
      </w:r>
      <w:r w:rsidR="00545221">
        <w:rPr>
          <w:i/>
        </w:rPr>
        <w:t xml:space="preserve">Ruby; </w:t>
      </w:r>
      <w:r w:rsidR="00F014D5">
        <w:rPr>
          <w:i/>
        </w:rPr>
        <w:t>Rails</w:t>
      </w:r>
      <w:r w:rsidR="00545221">
        <w:rPr>
          <w:i/>
        </w:rPr>
        <w:t xml:space="preserve">; </w:t>
      </w:r>
      <w:r w:rsidR="00F014D5">
        <w:rPr>
          <w:i/>
        </w:rPr>
        <w:t>Java</w:t>
      </w:r>
      <w:r w:rsidRPr="006B2D4E">
        <w:rPr>
          <w:i/>
        </w:rPr>
        <w:t xml:space="preserve">; </w:t>
      </w:r>
      <w:r w:rsidR="00F014D5">
        <w:rPr>
          <w:i/>
        </w:rPr>
        <w:t>Tablet</w:t>
      </w:r>
      <w:r w:rsidRPr="006B2D4E">
        <w:rPr>
          <w:i/>
        </w:rPr>
        <w:t xml:space="preserve">; </w:t>
      </w:r>
      <w:r w:rsidR="00F014D5">
        <w:rPr>
          <w:i/>
        </w:rPr>
        <w:t>Android;</w:t>
      </w:r>
      <w:r w:rsidR="000C568D">
        <w:rPr>
          <w:i/>
        </w:rPr>
        <w:t xml:space="preserve"> Catálogo;</w:t>
      </w:r>
    </w:p>
    <w:p w14:paraId="7A5E065E" w14:textId="77777777" w:rsidR="00F73F90" w:rsidRDefault="00F73F90" w:rsidP="00F73F90">
      <w:pPr>
        <w:ind w:firstLine="0"/>
      </w:pPr>
    </w:p>
    <w:p w14:paraId="04272D80" w14:textId="77777777" w:rsidR="00F73F90" w:rsidRDefault="00F73F90" w:rsidP="00F73F90">
      <w:pPr>
        <w:ind w:firstLine="0"/>
      </w:pPr>
    </w:p>
    <w:p w14:paraId="6E0949F5"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756740A0"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15272773" w14:textId="77777777" w:rsidR="00D719BF" w:rsidRPr="00113FF7" w:rsidRDefault="00D719BF" w:rsidP="00425DA1">
      <w:pPr>
        <w:jc w:val="right"/>
        <w:outlineLvl w:val="0"/>
        <w:rPr>
          <w:b/>
          <w:u w:val="single"/>
        </w:rPr>
      </w:pPr>
    </w:p>
    <w:p w14:paraId="1A211ADB" w14:textId="77777777" w:rsidR="00E806FF" w:rsidRDefault="00EC185D">
      <w:pPr>
        <w:pStyle w:val="TOC1"/>
        <w:rPr>
          <w:rFonts w:asciiTheme="minorHAnsi" w:eastAsiaTheme="minorEastAsia" w:hAnsiTheme="minorHAnsi" w:cstheme="minorBidi"/>
          <w:b w:val="0"/>
          <w:lang w:val="en-US" w:eastAsia="ja-JP"/>
        </w:rPr>
      </w:pPr>
      <w:r>
        <w:fldChar w:fldCharType="begin"/>
      </w:r>
      <w:r>
        <w:instrText xml:space="preserve"> TOC \o "2-2" \t "Heading 1,1,Heading 3,2,APENDICE,1,Title,1,PRE-TEXTO1,1,ANEXO,1,Indice,1,CONTRACAPA,1" </w:instrText>
      </w:r>
      <w:r>
        <w:fldChar w:fldCharType="separate"/>
      </w:r>
      <w:r w:rsidR="00E806FF">
        <w:t>LISTA DE FIGURAS</w:t>
      </w:r>
      <w:r w:rsidR="00E806FF">
        <w:tab/>
      </w:r>
      <w:r w:rsidR="00E806FF">
        <w:fldChar w:fldCharType="begin"/>
      </w:r>
      <w:r w:rsidR="00E806FF">
        <w:instrText xml:space="preserve"> PAGEREF _Toc172532246 \h </w:instrText>
      </w:r>
      <w:r w:rsidR="00E806FF">
        <w:fldChar w:fldCharType="separate"/>
      </w:r>
      <w:r w:rsidR="00E806FF">
        <w:t>8</w:t>
      </w:r>
      <w:r w:rsidR="00E806FF">
        <w:fldChar w:fldCharType="end"/>
      </w:r>
    </w:p>
    <w:p w14:paraId="03100041" w14:textId="77777777" w:rsidR="00E806FF" w:rsidRDefault="00E806FF">
      <w:pPr>
        <w:pStyle w:val="TOC1"/>
        <w:rPr>
          <w:rFonts w:asciiTheme="minorHAnsi" w:eastAsiaTheme="minorEastAsia" w:hAnsiTheme="minorHAnsi" w:cstheme="minorBidi"/>
          <w:b w:val="0"/>
          <w:lang w:val="en-US" w:eastAsia="ja-JP"/>
        </w:rPr>
      </w:pPr>
      <w:r>
        <w:t>LISTA DE TABELAS</w:t>
      </w:r>
      <w:r>
        <w:tab/>
      </w:r>
      <w:r>
        <w:fldChar w:fldCharType="begin"/>
      </w:r>
      <w:r>
        <w:instrText xml:space="preserve"> PAGEREF _Toc172532247 \h </w:instrText>
      </w:r>
      <w:r>
        <w:fldChar w:fldCharType="separate"/>
      </w:r>
      <w:r>
        <w:t>9</w:t>
      </w:r>
      <w:r>
        <w:fldChar w:fldCharType="end"/>
      </w:r>
    </w:p>
    <w:p w14:paraId="17E67609" w14:textId="77777777" w:rsidR="00E806FF" w:rsidRDefault="00E806FF">
      <w:pPr>
        <w:pStyle w:val="TOC1"/>
        <w:rPr>
          <w:rFonts w:asciiTheme="minorHAnsi" w:eastAsiaTheme="minorEastAsia" w:hAnsiTheme="minorHAnsi" w:cstheme="minorBidi"/>
          <w:b w:val="0"/>
          <w:lang w:val="en-US" w:eastAsia="ja-JP"/>
        </w:rPr>
      </w:pPr>
      <w:r>
        <w:t>LISTA DE SÍMBOLOS</w:t>
      </w:r>
      <w:r>
        <w:tab/>
      </w:r>
      <w:r>
        <w:fldChar w:fldCharType="begin"/>
      </w:r>
      <w:r>
        <w:instrText xml:space="preserve"> PAGEREF _Toc172532248 \h </w:instrText>
      </w:r>
      <w:r>
        <w:fldChar w:fldCharType="separate"/>
      </w:r>
      <w:r>
        <w:t>10</w:t>
      </w:r>
      <w:r>
        <w:fldChar w:fldCharType="end"/>
      </w:r>
    </w:p>
    <w:p w14:paraId="7F4B087E"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 (estilo Título 1)</w:t>
      </w:r>
      <w:r>
        <w:tab/>
      </w:r>
      <w:r>
        <w:fldChar w:fldCharType="begin"/>
      </w:r>
      <w:r>
        <w:instrText xml:space="preserve"> PAGEREF _Toc172532249 \h </w:instrText>
      </w:r>
      <w:r>
        <w:fldChar w:fldCharType="separate"/>
      </w:r>
      <w:r>
        <w:t>11</w:t>
      </w:r>
      <w:r>
        <w:fldChar w:fldCharType="end"/>
      </w:r>
    </w:p>
    <w:p w14:paraId="7C91B6B7" w14:textId="77777777" w:rsidR="00E806FF" w:rsidRDefault="00E806FF">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OBJETIVO DO TRABALHO (estilo Título 2)</w:t>
      </w:r>
      <w:r>
        <w:tab/>
      </w:r>
      <w:r>
        <w:fldChar w:fldCharType="begin"/>
      </w:r>
      <w:r>
        <w:instrText xml:space="preserve"> PAGEREF _Toc172532250 \h </w:instrText>
      </w:r>
      <w:r>
        <w:fldChar w:fldCharType="separate"/>
      </w:r>
      <w:r>
        <w:t>13</w:t>
      </w:r>
      <w:r>
        <w:fldChar w:fldCharType="end"/>
      </w:r>
    </w:p>
    <w:p w14:paraId="7D1B8EE0" w14:textId="77777777" w:rsidR="00E806FF" w:rsidRDefault="00E806FF">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JUSTIFICATIVA (estilo Título 2)</w:t>
      </w:r>
      <w:r>
        <w:tab/>
      </w:r>
      <w:r>
        <w:fldChar w:fldCharType="begin"/>
      </w:r>
      <w:r>
        <w:instrText xml:space="preserve"> PAGEREF _Toc172532251 \h </w:instrText>
      </w:r>
      <w:r>
        <w:fldChar w:fldCharType="separate"/>
      </w:r>
      <w:r>
        <w:t>13</w:t>
      </w:r>
      <w:r>
        <w:fldChar w:fldCharType="end"/>
      </w:r>
    </w:p>
    <w:p w14:paraId="2545261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_Toc172532252 \h </w:instrText>
      </w:r>
      <w:r>
        <w:fldChar w:fldCharType="separate"/>
      </w:r>
      <w:r>
        <w:t>14</w:t>
      </w:r>
      <w:r>
        <w:fldChar w:fldCharType="end"/>
      </w:r>
    </w:p>
    <w:p w14:paraId="68D2AD19" w14:textId="77777777" w:rsidR="00E806FF" w:rsidRDefault="00E806FF">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_Toc172532253 \h </w:instrText>
      </w:r>
      <w:r>
        <w:fldChar w:fldCharType="separate"/>
      </w:r>
      <w:r>
        <w:t>14</w:t>
      </w:r>
      <w:r>
        <w:fldChar w:fldCharType="end"/>
      </w:r>
    </w:p>
    <w:p w14:paraId="75477E22" w14:textId="77777777" w:rsidR="00E806FF" w:rsidRDefault="00E806FF">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_Toc172532254 \h </w:instrText>
      </w:r>
      <w:r>
        <w:fldChar w:fldCharType="separate"/>
      </w:r>
      <w:r>
        <w:t>15</w:t>
      </w:r>
      <w:r>
        <w:fldChar w:fldCharType="end"/>
      </w:r>
    </w:p>
    <w:p w14:paraId="52BEC753" w14:textId="77777777" w:rsidR="00E806FF" w:rsidRDefault="00E806FF">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_Toc172532255 \h </w:instrText>
      </w:r>
      <w:r>
        <w:fldChar w:fldCharType="separate"/>
      </w:r>
      <w:r>
        <w:t>15</w:t>
      </w:r>
      <w:r>
        <w:fldChar w:fldCharType="end"/>
      </w:r>
    </w:p>
    <w:p w14:paraId="7BF1A76C" w14:textId="77777777" w:rsidR="00E806FF" w:rsidRDefault="00E806FF">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_Toc172532256 \h </w:instrText>
      </w:r>
      <w:r>
        <w:fldChar w:fldCharType="separate"/>
      </w:r>
      <w:r>
        <w:t>16</w:t>
      </w:r>
      <w:r>
        <w:fldChar w:fldCharType="end"/>
      </w:r>
    </w:p>
    <w:p w14:paraId="00B0C623" w14:textId="77777777" w:rsidR="00E806FF" w:rsidRDefault="00E806FF">
      <w:pPr>
        <w:pStyle w:val="TOC2"/>
        <w:tabs>
          <w:tab w:val="left" w:pos="540"/>
        </w:tabs>
        <w:rPr>
          <w:rFonts w:asciiTheme="minorHAnsi" w:eastAsiaTheme="minorEastAsia" w:hAnsiTheme="minorHAnsi" w:cstheme="minorBidi"/>
          <w:lang w:val="en-US" w:eastAsia="ja-JP"/>
        </w:rPr>
      </w:pPr>
      <w:r w:rsidRPr="00F06742">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_Toc172532257 \h </w:instrText>
      </w:r>
      <w:r>
        <w:fldChar w:fldCharType="separate"/>
      </w:r>
      <w:r>
        <w:t>16</w:t>
      </w:r>
      <w:r>
        <w:fldChar w:fldCharType="end"/>
      </w:r>
    </w:p>
    <w:p w14:paraId="18ADCF69" w14:textId="77777777" w:rsidR="00E806FF" w:rsidRDefault="00E806FF">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_Toc172532258 \h </w:instrText>
      </w:r>
      <w:r>
        <w:fldChar w:fldCharType="separate"/>
      </w:r>
      <w:r>
        <w:t>17</w:t>
      </w:r>
      <w:r>
        <w:fldChar w:fldCharType="end"/>
      </w:r>
    </w:p>
    <w:p w14:paraId="5EFAA671" w14:textId="77777777" w:rsidR="00E806FF" w:rsidRDefault="00E806FF">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_Toc172532259 \h </w:instrText>
      </w:r>
      <w:r>
        <w:fldChar w:fldCharType="separate"/>
      </w:r>
      <w:r>
        <w:t>18</w:t>
      </w:r>
      <w:r>
        <w:fldChar w:fldCharType="end"/>
      </w:r>
    </w:p>
    <w:p w14:paraId="50D02457" w14:textId="77777777" w:rsidR="00E806FF" w:rsidRDefault="00E806FF">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_Toc172532260 \h </w:instrText>
      </w:r>
      <w:r>
        <w:fldChar w:fldCharType="separate"/>
      </w:r>
      <w:r>
        <w:t>19</w:t>
      </w:r>
      <w:r>
        <w:fldChar w:fldCharType="end"/>
      </w:r>
    </w:p>
    <w:p w14:paraId="5C0EF352" w14:textId="77777777" w:rsidR="00E806FF" w:rsidRDefault="00E806FF">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J2ME</w:t>
      </w:r>
      <w:r>
        <w:tab/>
      </w:r>
      <w:r>
        <w:fldChar w:fldCharType="begin"/>
      </w:r>
      <w:r>
        <w:instrText xml:space="preserve"> PAGEREF _Toc172532261 \h </w:instrText>
      </w:r>
      <w:r>
        <w:fldChar w:fldCharType="separate"/>
      </w:r>
      <w:r>
        <w:t>20</w:t>
      </w:r>
      <w:r>
        <w:fldChar w:fldCharType="end"/>
      </w:r>
    </w:p>
    <w:p w14:paraId="44998933" w14:textId="77777777" w:rsidR="00E806FF" w:rsidRDefault="00E806FF">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_Toc172532262 \h </w:instrText>
      </w:r>
      <w:r>
        <w:fldChar w:fldCharType="separate"/>
      </w:r>
      <w:r>
        <w:t>20</w:t>
      </w:r>
      <w:r>
        <w:fldChar w:fldCharType="end"/>
      </w:r>
    </w:p>
    <w:p w14:paraId="51313F65" w14:textId="77777777" w:rsidR="00E806FF" w:rsidRDefault="00E806FF">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_Toc172532263 \h </w:instrText>
      </w:r>
      <w:r>
        <w:fldChar w:fldCharType="separate"/>
      </w:r>
      <w:r>
        <w:t>21</w:t>
      </w:r>
      <w:r>
        <w:fldChar w:fldCharType="end"/>
      </w:r>
    </w:p>
    <w:p w14:paraId="6959E5AC" w14:textId="77777777" w:rsidR="00E806FF" w:rsidRDefault="00E806FF">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_Toc172532264 \h </w:instrText>
      </w:r>
      <w:r>
        <w:fldChar w:fldCharType="separate"/>
      </w:r>
      <w:r>
        <w:t>23</w:t>
      </w:r>
      <w:r>
        <w:fldChar w:fldCharType="end"/>
      </w:r>
    </w:p>
    <w:p w14:paraId="38CCEB79" w14:textId="77777777" w:rsidR="00E806FF" w:rsidRDefault="00E806FF">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_Toc172532265 \h </w:instrText>
      </w:r>
      <w:r>
        <w:fldChar w:fldCharType="separate"/>
      </w:r>
      <w:r>
        <w:t>23</w:t>
      </w:r>
      <w:r>
        <w:fldChar w:fldCharType="end"/>
      </w:r>
    </w:p>
    <w:p w14:paraId="287261B1" w14:textId="77777777" w:rsidR="00E806FF" w:rsidRDefault="00E806FF">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RUP</w:t>
      </w:r>
      <w:r>
        <w:tab/>
      </w:r>
      <w:r>
        <w:fldChar w:fldCharType="begin"/>
      </w:r>
      <w:r>
        <w:instrText xml:space="preserve"> PAGEREF _Toc172532266 \h </w:instrText>
      </w:r>
      <w:r>
        <w:fldChar w:fldCharType="separate"/>
      </w:r>
      <w:r>
        <w:t>24</w:t>
      </w:r>
      <w:r>
        <w:fldChar w:fldCharType="end"/>
      </w:r>
    </w:p>
    <w:p w14:paraId="471A89E2" w14:textId="77777777" w:rsidR="00E806FF" w:rsidRDefault="00E806FF">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XP</w:t>
      </w:r>
      <w:r>
        <w:tab/>
      </w:r>
      <w:r>
        <w:fldChar w:fldCharType="begin"/>
      </w:r>
      <w:r>
        <w:instrText xml:space="preserve"> PAGEREF _Toc172532267 \h </w:instrText>
      </w:r>
      <w:r>
        <w:fldChar w:fldCharType="separate"/>
      </w:r>
      <w:r>
        <w:t>25</w:t>
      </w:r>
      <w:r>
        <w:fldChar w:fldCharType="end"/>
      </w:r>
    </w:p>
    <w:p w14:paraId="602880FC" w14:textId="77777777" w:rsidR="00E806FF" w:rsidRDefault="00E806FF">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_Toc172532268 \h </w:instrText>
      </w:r>
      <w:r>
        <w:fldChar w:fldCharType="separate"/>
      </w:r>
      <w:r>
        <w:t>25</w:t>
      </w:r>
      <w:r>
        <w:fldChar w:fldCharType="end"/>
      </w:r>
    </w:p>
    <w:p w14:paraId="0CE9343E" w14:textId="77777777" w:rsidR="00E806FF" w:rsidRDefault="00E806FF">
      <w:pPr>
        <w:pStyle w:val="TOC2"/>
        <w:tabs>
          <w:tab w:val="left" w:pos="720"/>
        </w:tabs>
        <w:rPr>
          <w:rFonts w:asciiTheme="minorHAnsi" w:eastAsiaTheme="minorEastAsia" w:hAnsiTheme="minorHAnsi" w:cstheme="minorBidi"/>
          <w:lang w:val="en-US" w:eastAsia="ja-JP"/>
        </w:rPr>
      </w:pPr>
      <w:r>
        <w:t>2.7.5</w:t>
      </w:r>
      <w:r>
        <w:rPr>
          <w:rFonts w:asciiTheme="minorHAnsi" w:eastAsiaTheme="minorEastAsia" w:hAnsiTheme="minorHAnsi" w:cstheme="minorBidi"/>
          <w:lang w:val="en-US" w:eastAsia="ja-JP"/>
        </w:rPr>
        <w:tab/>
      </w:r>
      <w:r>
        <w:t>TDD</w:t>
      </w:r>
      <w:r>
        <w:tab/>
      </w:r>
      <w:r>
        <w:fldChar w:fldCharType="begin"/>
      </w:r>
      <w:r>
        <w:instrText xml:space="preserve"> PAGEREF _Toc172532269 \h </w:instrText>
      </w:r>
      <w:r>
        <w:fldChar w:fldCharType="separate"/>
      </w:r>
      <w:r>
        <w:t>25</w:t>
      </w:r>
      <w:r>
        <w:fldChar w:fldCharType="end"/>
      </w:r>
    </w:p>
    <w:p w14:paraId="6985E931"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_Toc172532270 \h </w:instrText>
      </w:r>
      <w:r>
        <w:fldChar w:fldCharType="separate"/>
      </w:r>
      <w:r>
        <w:t>27</w:t>
      </w:r>
      <w:r>
        <w:fldChar w:fldCharType="end"/>
      </w:r>
    </w:p>
    <w:p w14:paraId="514FDF41" w14:textId="77777777" w:rsidR="00E806FF" w:rsidRDefault="00E806FF">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ESCOLHA DAS TECNOLOGIAS</w:t>
      </w:r>
      <w:r>
        <w:tab/>
      </w:r>
      <w:r>
        <w:fldChar w:fldCharType="begin"/>
      </w:r>
      <w:r>
        <w:instrText xml:space="preserve"> PAGEREF _Toc172532271 \h </w:instrText>
      </w:r>
      <w:r>
        <w:fldChar w:fldCharType="separate"/>
      </w:r>
      <w:r>
        <w:t>27</w:t>
      </w:r>
      <w:r>
        <w:fldChar w:fldCharType="end"/>
      </w:r>
    </w:p>
    <w:p w14:paraId="0034B462" w14:textId="77777777" w:rsidR="00E806FF" w:rsidRDefault="00E806FF">
      <w:pPr>
        <w:pStyle w:val="TOC2"/>
        <w:tabs>
          <w:tab w:val="left" w:pos="720"/>
        </w:tabs>
        <w:rPr>
          <w:rFonts w:asciiTheme="minorHAnsi" w:eastAsiaTheme="minorEastAsia" w:hAnsiTheme="minorHAnsi" w:cstheme="minorBidi"/>
          <w:lang w:val="en-US" w:eastAsia="ja-JP"/>
        </w:rPr>
      </w:pPr>
      <w:r>
        <w:t>3.1.1</w:t>
      </w:r>
      <w:r>
        <w:rPr>
          <w:rFonts w:asciiTheme="minorHAnsi" w:eastAsiaTheme="minorEastAsia" w:hAnsiTheme="minorHAnsi" w:cstheme="minorBidi"/>
          <w:lang w:val="en-US" w:eastAsia="ja-JP"/>
        </w:rPr>
        <w:tab/>
      </w:r>
      <w:r>
        <w:t>FERRAMENTAS PARA AUTOMATIZAÇÃO DE TESTES COM RAILS</w:t>
      </w:r>
      <w:r>
        <w:tab/>
      </w:r>
      <w:r>
        <w:fldChar w:fldCharType="begin"/>
      </w:r>
      <w:r>
        <w:instrText xml:space="preserve"> PAGEREF _Toc172532272 \h </w:instrText>
      </w:r>
      <w:r>
        <w:fldChar w:fldCharType="separate"/>
      </w:r>
      <w:r>
        <w:t>27</w:t>
      </w:r>
      <w:r>
        <w:fldChar w:fldCharType="end"/>
      </w:r>
    </w:p>
    <w:p w14:paraId="00F8B912" w14:textId="77777777" w:rsidR="00E806FF" w:rsidRDefault="00E806FF">
      <w:pPr>
        <w:pStyle w:val="TOC2"/>
        <w:tabs>
          <w:tab w:val="left" w:pos="720"/>
        </w:tabs>
        <w:rPr>
          <w:rFonts w:asciiTheme="minorHAnsi" w:eastAsiaTheme="minorEastAsia" w:hAnsiTheme="minorHAnsi" w:cstheme="minorBidi"/>
          <w:lang w:val="en-US" w:eastAsia="ja-JP"/>
        </w:rPr>
      </w:pPr>
      <w:r>
        <w:lastRenderedPageBreak/>
        <w:t>3.1.2</w:t>
      </w:r>
      <w:r>
        <w:rPr>
          <w:rFonts w:asciiTheme="minorHAnsi" w:eastAsiaTheme="minorEastAsia" w:hAnsiTheme="minorHAnsi" w:cstheme="minorBidi"/>
          <w:lang w:val="en-US" w:eastAsia="ja-JP"/>
        </w:rPr>
        <w:tab/>
      </w:r>
      <w:r>
        <w:t>FERRAMENTAS PARA AUTOMATIZAÇÃO DE TESTES NO ANDROID</w:t>
      </w:r>
      <w:r>
        <w:tab/>
      </w:r>
      <w:r>
        <w:fldChar w:fldCharType="begin"/>
      </w:r>
      <w:r>
        <w:instrText xml:space="preserve"> PAGEREF _Toc172532273 \h </w:instrText>
      </w:r>
      <w:r>
        <w:fldChar w:fldCharType="separate"/>
      </w:r>
      <w:r>
        <w:t>27</w:t>
      </w:r>
      <w:r>
        <w:fldChar w:fldCharType="end"/>
      </w:r>
    </w:p>
    <w:p w14:paraId="60E0941F" w14:textId="77777777" w:rsidR="00E806FF" w:rsidRDefault="00E806FF">
      <w:pPr>
        <w:pStyle w:val="TOC2"/>
        <w:tabs>
          <w:tab w:val="left" w:pos="720"/>
        </w:tabs>
        <w:rPr>
          <w:rFonts w:asciiTheme="minorHAnsi" w:eastAsiaTheme="minorEastAsia" w:hAnsiTheme="minorHAnsi" w:cstheme="minorBidi"/>
          <w:lang w:val="en-US" w:eastAsia="ja-JP"/>
        </w:rPr>
      </w:pPr>
      <w:r>
        <w:t>3.1.3</w:t>
      </w:r>
      <w:r>
        <w:rPr>
          <w:rFonts w:asciiTheme="minorHAnsi" w:eastAsiaTheme="minorEastAsia" w:hAnsiTheme="minorHAnsi" w:cstheme="minorBidi"/>
          <w:lang w:val="en-US" w:eastAsia="ja-JP"/>
        </w:rPr>
        <w:tab/>
      </w:r>
      <w:r>
        <w:t>FORMATAÇÃO DA PÁGINA E TEXTO (estilo Título 3)</w:t>
      </w:r>
      <w:r>
        <w:tab/>
      </w:r>
      <w:r>
        <w:fldChar w:fldCharType="begin"/>
      </w:r>
      <w:r>
        <w:instrText xml:space="preserve"> PAGEREF _Toc172532274 \h </w:instrText>
      </w:r>
      <w:r>
        <w:fldChar w:fldCharType="separate"/>
      </w:r>
      <w:r>
        <w:t>27</w:t>
      </w:r>
      <w:r>
        <w:fldChar w:fldCharType="end"/>
      </w:r>
    </w:p>
    <w:p w14:paraId="229F5466" w14:textId="77777777" w:rsidR="00E806FF" w:rsidRDefault="00E806FF">
      <w:pPr>
        <w:pStyle w:val="TOC2"/>
        <w:tabs>
          <w:tab w:val="left" w:pos="720"/>
        </w:tabs>
        <w:rPr>
          <w:rFonts w:asciiTheme="minorHAnsi" w:eastAsiaTheme="minorEastAsia" w:hAnsiTheme="minorHAnsi" w:cstheme="minorBidi"/>
          <w:lang w:val="en-US" w:eastAsia="ja-JP"/>
        </w:rPr>
      </w:pPr>
      <w:r>
        <w:t>3.1.4</w:t>
      </w:r>
      <w:r>
        <w:rPr>
          <w:rFonts w:asciiTheme="minorHAnsi" w:eastAsiaTheme="minorEastAsia" w:hAnsiTheme="minorHAnsi" w:cstheme="minorBidi"/>
          <w:lang w:val="en-US" w:eastAsia="ja-JP"/>
        </w:rPr>
        <w:tab/>
      </w:r>
      <w:r>
        <w:t>FIGURAS E TABELAS (estilo Título 3)</w:t>
      </w:r>
      <w:r>
        <w:tab/>
      </w:r>
      <w:r>
        <w:fldChar w:fldCharType="begin"/>
      </w:r>
      <w:r>
        <w:instrText xml:space="preserve"> PAGEREF _Toc172532275 \h </w:instrText>
      </w:r>
      <w:r>
        <w:fldChar w:fldCharType="separate"/>
      </w:r>
      <w:r>
        <w:t>28</w:t>
      </w:r>
      <w:r>
        <w:fldChar w:fldCharType="end"/>
      </w:r>
    </w:p>
    <w:p w14:paraId="557591C3" w14:textId="77777777" w:rsidR="00E806FF" w:rsidRDefault="00E806FF">
      <w:pPr>
        <w:pStyle w:val="TOC2"/>
        <w:tabs>
          <w:tab w:val="left" w:pos="720"/>
        </w:tabs>
        <w:rPr>
          <w:rFonts w:asciiTheme="minorHAnsi" w:eastAsiaTheme="minorEastAsia" w:hAnsiTheme="minorHAnsi" w:cstheme="minorBidi"/>
          <w:lang w:val="en-US" w:eastAsia="ja-JP"/>
        </w:rPr>
      </w:pPr>
      <w:r>
        <w:t>3.1.5</w:t>
      </w:r>
      <w:r>
        <w:rPr>
          <w:rFonts w:asciiTheme="minorHAnsi" w:eastAsiaTheme="minorEastAsia" w:hAnsiTheme="minorHAnsi" w:cstheme="minorBidi"/>
          <w:lang w:val="en-US" w:eastAsia="ja-JP"/>
        </w:rPr>
        <w:tab/>
      </w:r>
      <w:r>
        <w:t>EQUAÇÕES E UNIDADES (estilo Título 3)</w:t>
      </w:r>
      <w:r>
        <w:tab/>
      </w:r>
      <w:r>
        <w:fldChar w:fldCharType="begin"/>
      </w:r>
      <w:r>
        <w:instrText xml:space="preserve"> PAGEREF _Toc172532276 \h </w:instrText>
      </w:r>
      <w:r>
        <w:fldChar w:fldCharType="separate"/>
      </w:r>
      <w:r>
        <w:t>29</w:t>
      </w:r>
      <w:r>
        <w:fldChar w:fldCharType="end"/>
      </w:r>
    </w:p>
    <w:p w14:paraId="1A65D556" w14:textId="77777777" w:rsidR="00E806FF" w:rsidRDefault="00E806FF">
      <w:pPr>
        <w:pStyle w:val="TOC2"/>
        <w:tabs>
          <w:tab w:val="left" w:pos="720"/>
        </w:tabs>
        <w:rPr>
          <w:rFonts w:asciiTheme="minorHAnsi" w:eastAsiaTheme="minorEastAsia" w:hAnsiTheme="minorHAnsi" w:cstheme="minorBidi"/>
          <w:lang w:val="en-US" w:eastAsia="ja-JP"/>
        </w:rPr>
      </w:pPr>
      <w:r>
        <w:t>3.1.6</w:t>
      </w:r>
      <w:r>
        <w:rPr>
          <w:rFonts w:asciiTheme="minorHAnsi" w:eastAsiaTheme="minorEastAsia" w:hAnsiTheme="minorHAnsi" w:cstheme="minorBidi"/>
          <w:lang w:val="en-US" w:eastAsia="ja-JP"/>
        </w:rPr>
        <w:tab/>
      </w:r>
      <w:r>
        <w:t>AS REFERÊNCIAS (estilo Título 3)</w:t>
      </w:r>
      <w:r>
        <w:tab/>
      </w:r>
      <w:r>
        <w:fldChar w:fldCharType="begin"/>
      </w:r>
      <w:r>
        <w:instrText xml:space="preserve"> PAGEREF _Toc172532277 \h </w:instrText>
      </w:r>
      <w:r>
        <w:fldChar w:fldCharType="separate"/>
      </w:r>
      <w:r>
        <w:t>30</w:t>
      </w:r>
      <w:r>
        <w:fldChar w:fldCharType="end"/>
      </w:r>
    </w:p>
    <w:p w14:paraId="4FB60282"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 (estilo Título 1)</w:t>
      </w:r>
      <w:r>
        <w:tab/>
      </w:r>
      <w:r>
        <w:fldChar w:fldCharType="begin"/>
      </w:r>
      <w:r>
        <w:instrText xml:space="preserve"> PAGEREF _Toc172532278 \h </w:instrText>
      </w:r>
      <w:r>
        <w:fldChar w:fldCharType="separate"/>
      </w:r>
      <w:r>
        <w:t>31</w:t>
      </w:r>
      <w:r>
        <w:fldChar w:fldCharType="end"/>
      </w:r>
    </w:p>
    <w:p w14:paraId="148B0CE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 (estilo Título 1)</w:t>
      </w:r>
      <w:r>
        <w:tab/>
      </w:r>
      <w:r>
        <w:fldChar w:fldCharType="begin"/>
      </w:r>
      <w:r>
        <w:instrText xml:space="preserve"> PAGEREF _Toc172532279 \h </w:instrText>
      </w:r>
      <w:r>
        <w:fldChar w:fldCharType="separate"/>
      </w:r>
      <w:r>
        <w:t>32</w:t>
      </w:r>
      <w:r>
        <w:fldChar w:fldCharType="end"/>
      </w:r>
    </w:p>
    <w:p w14:paraId="357A7499" w14:textId="77777777" w:rsidR="00E806FF" w:rsidRDefault="00E806FF">
      <w:pPr>
        <w:pStyle w:val="TOC1"/>
        <w:rPr>
          <w:rFonts w:asciiTheme="minorHAnsi" w:eastAsiaTheme="minorEastAsia" w:hAnsiTheme="minorHAnsi" w:cstheme="minorBidi"/>
          <w:b w:val="0"/>
          <w:lang w:val="en-US" w:eastAsia="ja-JP"/>
        </w:rPr>
      </w:pPr>
      <w:r>
        <w:t>APÊNDICE A (estilo APÊNDICE)</w:t>
      </w:r>
      <w:r>
        <w:tab/>
      </w:r>
      <w:r>
        <w:fldChar w:fldCharType="begin"/>
      </w:r>
      <w:r>
        <w:instrText xml:space="preserve"> PAGEREF _Toc172532280 \h </w:instrText>
      </w:r>
      <w:r>
        <w:fldChar w:fldCharType="separate"/>
      </w:r>
      <w:r>
        <w:t>36</w:t>
      </w:r>
      <w:r>
        <w:fldChar w:fldCharType="end"/>
      </w:r>
    </w:p>
    <w:p w14:paraId="35D7EF65" w14:textId="77777777" w:rsidR="00E806FF" w:rsidRDefault="00E806FF">
      <w:pPr>
        <w:pStyle w:val="TOC1"/>
        <w:rPr>
          <w:rFonts w:asciiTheme="minorHAnsi" w:eastAsiaTheme="minorEastAsia" w:hAnsiTheme="minorHAnsi" w:cstheme="minorBidi"/>
          <w:b w:val="0"/>
          <w:lang w:val="en-US" w:eastAsia="ja-JP"/>
        </w:rPr>
      </w:pPr>
      <w:r w:rsidRPr="00F06742">
        <w:rPr>
          <w:rFonts w:cs="Times New Roman"/>
        </w:rPr>
        <w:t>ANEXO A - ABREVIATURA DOS MESES (estilo ANEXO)</w:t>
      </w:r>
      <w:r>
        <w:tab/>
      </w:r>
      <w:r>
        <w:fldChar w:fldCharType="begin"/>
      </w:r>
      <w:r>
        <w:instrText xml:space="preserve"> PAGEREF _Toc172532281 \h </w:instrText>
      </w:r>
      <w:r>
        <w:fldChar w:fldCharType="separate"/>
      </w:r>
      <w:r>
        <w:t>38</w:t>
      </w:r>
      <w:r>
        <w:fldChar w:fldCharType="end"/>
      </w:r>
    </w:p>
    <w:p w14:paraId="3807B90E" w14:textId="77777777" w:rsidR="0033317F" w:rsidRDefault="00EC185D" w:rsidP="00993239">
      <w:pPr>
        <w:tabs>
          <w:tab w:val="left" w:leader="dot" w:pos="9072"/>
        </w:tabs>
        <w:jc w:val="left"/>
        <w:outlineLvl w:val="0"/>
        <w:rPr>
          <w:b/>
          <w:u w:val="single"/>
        </w:rPr>
      </w:pPr>
      <w:r>
        <w:rPr>
          <w:rFonts w:cs="Arial"/>
          <w:noProof/>
        </w:rPr>
        <w:fldChar w:fldCharType="end"/>
      </w:r>
    </w:p>
    <w:p w14:paraId="1B530CE1" w14:textId="77777777" w:rsidR="0033317F" w:rsidRDefault="0033317F" w:rsidP="0033317F">
      <w:pPr>
        <w:jc w:val="right"/>
        <w:outlineLvl w:val="0"/>
        <w:rPr>
          <w:b/>
          <w:u w:val="single"/>
        </w:rPr>
      </w:pPr>
    </w:p>
    <w:p w14:paraId="5C21CF74" w14:textId="77777777" w:rsidR="0033317F" w:rsidRDefault="0033317F" w:rsidP="0033317F">
      <w:pPr>
        <w:jc w:val="right"/>
        <w:outlineLvl w:val="0"/>
        <w:rPr>
          <w:b/>
          <w:u w:val="single"/>
        </w:rPr>
      </w:pPr>
    </w:p>
    <w:p w14:paraId="18208C6E" w14:textId="77777777" w:rsidR="0033317F" w:rsidRDefault="0033317F" w:rsidP="0033317F">
      <w:pPr>
        <w:jc w:val="right"/>
        <w:outlineLvl w:val="0"/>
        <w:rPr>
          <w:b/>
          <w:u w:val="single"/>
        </w:rPr>
      </w:pPr>
    </w:p>
    <w:p w14:paraId="33B81208" w14:textId="77777777" w:rsidR="006224A0" w:rsidRPr="00113FF7" w:rsidRDefault="00D16655" w:rsidP="00D205EC">
      <w:pPr>
        <w:pStyle w:val="PRE-TEXTO1"/>
      </w:pPr>
      <w:bookmarkStart w:id="23" w:name="_Toc144003428"/>
      <w:bookmarkStart w:id="24" w:name="_Toc144004088"/>
      <w:bookmarkStart w:id="25" w:name="_Toc144004142"/>
      <w:bookmarkStart w:id="26" w:name="_Toc144004591"/>
      <w:bookmarkStart w:id="27" w:name="_Toc144288077"/>
      <w:bookmarkStart w:id="28" w:name="_Toc144288578"/>
      <w:bookmarkStart w:id="29" w:name="_Toc144609674"/>
      <w:bookmarkStart w:id="30" w:name="_Toc144614331"/>
      <w:bookmarkStart w:id="31" w:name="_Toc144614579"/>
      <w:bookmarkStart w:id="32" w:name="_Toc144627058"/>
      <w:bookmarkStart w:id="33" w:name="_Toc144630237"/>
      <w:bookmarkStart w:id="34" w:name="_Toc144691034"/>
      <w:bookmarkStart w:id="35" w:name="_Toc144691505"/>
      <w:bookmarkStart w:id="36" w:name="_Toc144692256"/>
      <w:bookmarkStart w:id="37" w:name="_Toc144805828"/>
      <w:bookmarkStart w:id="38" w:name="_Toc144807449"/>
      <w:bookmarkStart w:id="39" w:name="_Toc149724134"/>
      <w:bookmarkStart w:id="40" w:name="_Toc149724319"/>
      <w:bookmarkStart w:id="41" w:name="_Toc150052725"/>
      <w:bookmarkStart w:id="42" w:name="_Toc150053216"/>
      <w:bookmarkStart w:id="43" w:name="_Toc150053983"/>
      <w:bookmarkStart w:id="44" w:name="_Toc150054432"/>
      <w:bookmarkStart w:id="45" w:name="_Toc150054635"/>
      <w:bookmarkStart w:id="46" w:name="_Toc150054850"/>
      <w:bookmarkStart w:id="47" w:name="_Toc151433545"/>
      <w:bookmarkStart w:id="48" w:name="_Toc151434316"/>
      <w:bookmarkStart w:id="49" w:name="_Toc156710924"/>
      <w:bookmarkStart w:id="50" w:name="_Toc156712233"/>
      <w:bookmarkStart w:id="51" w:name="_Toc198716132"/>
      <w:bookmarkStart w:id="52" w:name="_Toc221345525"/>
      <w:bookmarkStart w:id="53" w:name="_Toc222801055"/>
      <w:bookmarkStart w:id="54" w:name="_Toc232224844"/>
      <w:bookmarkStart w:id="55" w:name="_Toc232225023"/>
      <w:bookmarkStart w:id="56" w:name="_Toc172532246"/>
      <w:r w:rsidRPr="00113FF7">
        <w:lastRenderedPageBreak/>
        <w:t>LI</w:t>
      </w:r>
      <w:r w:rsidR="006D4936" w:rsidRPr="00113FF7">
        <w:t>STA DE FIGURAS</w:t>
      </w:r>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7988DFB" w14:textId="77777777" w:rsidR="006224A0" w:rsidRPr="00113FF7" w:rsidRDefault="006224A0" w:rsidP="006224A0">
      <w:pPr>
        <w:jc w:val="right"/>
        <w:outlineLvl w:val="0"/>
        <w:rPr>
          <w:b/>
          <w:u w:val="single"/>
        </w:rPr>
      </w:pPr>
      <w:r w:rsidRPr="00113FF7">
        <w:rPr>
          <w:b/>
          <w:u w:val="single"/>
        </w:rPr>
        <w:t xml:space="preserve">Pág. </w:t>
      </w:r>
    </w:p>
    <w:p w14:paraId="728B9E30" w14:textId="77777777" w:rsidR="006D4936" w:rsidRPr="00113FF7" w:rsidRDefault="006D4936" w:rsidP="003046AB">
      <w:pPr>
        <w:ind w:firstLine="0"/>
      </w:pPr>
    </w:p>
    <w:p w14:paraId="714086A1" w14:textId="77777777" w:rsidR="00000BE5" w:rsidRDefault="00E40642">
      <w:pPr>
        <w:pStyle w:val="TOC1"/>
        <w:rPr>
          <w:rFonts w:asciiTheme="minorHAnsi" w:eastAsiaTheme="minorEastAsia" w:hAnsiTheme="minorHAnsi" w:cstheme="minorBidi"/>
          <w:b w:val="0"/>
          <w:sz w:val="22"/>
          <w:szCs w:val="22"/>
        </w:rPr>
      </w:pPr>
      <w:r>
        <w:fldChar w:fldCharType="begin"/>
      </w:r>
      <w:r w:rsidR="0058602A">
        <w:instrText xml:space="preserve"> TOC \h \z \t "FIGURA;1" </w:instrText>
      </w:r>
      <w:r>
        <w:fldChar w:fldCharType="separate"/>
      </w:r>
      <w:hyperlink w:anchor="_Toc294361523" w:history="1">
        <w:r w:rsidR="00000BE5" w:rsidRPr="00433C4A">
          <w:rPr>
            <w:rStyle w:val="Hyperlink"/>
          </w:rPr>
          <w:t>Figura 3.1 – Configuração de página em papel A4.</w:t>
        </w:r>
        <w:r w:rsidR="00000BE5">
          <w:rPr>
            <w:webHidden/>
          </w:rPr>
          <w:tab/>
        </w:r>
        <w:r>
          <w:rPr>
            <w:webHidden/>
          </w:rPr>
          <w:fldChar w:fldCharType="begin"/>
        </w:r>
        <w:r w:rsidR="00000BE5">
          <w:rPr>
            <w:webHidden/>
          </w:rPr>
          <w:instrText xml:space="preserve"> PAGEREF _Toc294361523 \h </w:instrText>
        </w:r>
        <w:r>
          <w:rPr>
            <w:webHidden/>
          </w:rPr>
        </w:r>
        <w:r>
          <w:rPr>
            <w:webHidden/>
          </w:rPr>
          <w:fldChar w:fldCharType="separate"/>
        </w:r>
        <w:r w:rsidR="00E806FF">
          <w:rPr>
            <w:webHidden/>
          </w:rPr>
          <w:t>28</w:t>
        </w:r>
        <w:r>
          <w:rPr>
            <w:webHidden/>
          </w:rPr>
          <w:fldChar w:fldCharType="end"/>
        </w:r>
      </w:hyperlink>
    </w:p>
    <w:p w14:paraId="5379BD9B" w14:textId="77777777" w:rsidR="00000BE5" w:rsidRDefault="009551DD">
      <w:pPr>
        <w:pStyle w:val="TOC1"/>
        <w:rPr>
          <w:rFonts w:asciiTheme="minorHAnsi" w:eastAsiaTheme="minorEastAsia" w:hAnsiTheme="minorHAnsi" w:cstheme="minorBidi"/>
          <w:b w:val="0"/>
          <w:sz w:val="22"/>
          <w:szCs w:val="22"/>
        </w:rPr>
      </w:pPr>
      <w:hyperlink w:anchor="_Toc294361524" w:history="1">
        <w:r w:rsidR="00000BE5" w:rsidRPr="00433C4A">
          <w:rPr>
            <w:rStyle w:val="Hyperlink"/>
          </w:rPr>
          <w:t>Figura A.1 - Diagrama de funcionamento.</w:t>
        </w:r>
        <w:r w:rsidR="00000BE5">
          <w:rPr>
            <w:webHidden/>
          </w:rPr>
          <w:tab/>
        </w:r>
        <w:r w:rsidR="00E40642">
          <w:rPr>
            <w:webHidden/>
          </w:rPr>
          <w:fldChar w:fldCharType="begin"/>
        </w:r>
        <w:r w:rsidR="00000BE5">
          <w:rPr>
            <w:webHidden/>
          </w:rPr>
          <w:instrText xml:space="preserve"> PAGEREF _Toc294361524 \h </w:instrText>
        </w:r>
        <w:r w:rsidR="00E40642">
          <w:rPr>
            <w:webHidden/>
          </w:rPr>
        </w:r>
        <w:r w:rsidR="00E40642">
          <w:rPr>
            <w:webHidden/>
          </w:rPr>
          <w:fldChar w:fldCharType="separate"/>
        </w:r>
        <w:r w:rsidR="00E806FF">
          <w:rPr>
            <w:webHidden/>
          </w:rPr>
          <w:t>36</w:t>
        </w:r>
        <w:r w:rsidR="00E40642">
          <w:rPr>
            <w:webHidden/>
          </w:rPr>
          <w:fldChar w:fldCharType="end"/>
        </w:r>
      </w:hyperlink>
    </w:p>
    <w:p w14:paraId="006BCB8A" w14:textId="77777777" w:rsidR="00000BE5" w:rsidRDefault="009551DD">
      <w:pPr>
        <w:pStyle w:val="TOC1"/>
        <w:rPr>
          <w:rFonts w:asciiTheme="minorHAnsi" w:eastAsiaTheme="minorEastAsia" w:hAnsiTheme="minorHAnsi" w:cstheme="minorBidi"/>
          <w:b w:val="0"/>
          <w:sz w:val="22"/>
          <w:szCs w:val="22"/>
        </w:rPr>
      </w:pPr>
      <w:hyperlink w:anchor="_Toc294361525" w:history="1">
        <w:r w:rsidR="00000BE5" w:rsidRPr="00433C4A">
          <w:rPr>
            <w:rStyle w:val="Hyperlink"/>
            <w:rFonts w:cs="Times New Roman"/>
          </w:rPr>
          <w:t>Figura A.2 - Como apresentar uma figura longa</w:t>
        </w:r>
        <w:r w:rsidR="00000BE5">
          <w:rPr>
            <w:webHidden/>
          </w:rPr>
          <w:tab/>
        </w:r>
        <w:r w:rsidR="00E40642">
          <w:rPr>
            <w:webHidden/>
          </w:rPr>
          <w:fldChar w:fldCharType="begin"/>
        </w:r>
        <w:r w:rsidR="00000BE5">
          <w:rPr>
            <w:webHidden/>
          </w:rPr>
          <w:instrText xml:space="preserve"> PAGEREF _Toc294361525 \h </w:instrText>
        </w:r>
        <w:r w:rsidR="00E40642">
          <w:rPr>
            <w:webHidden/>
          </w:rPr>
        </w:r>
        <w:r w:rsidR="00E40642">
          <w:rPr>
            <w:webHidden/>
          </w:rPr>
          <w:fldChar w:fldCharType="separate"/>
        </w:r>
        <w:r w:rsidR="00E806FF">
          <w:rPr>
            <w:webHidden/>
          </w:rPr>
          <w:t>37</w:t>
        </w:r>
        <w:r w:rsidR="00E40642">
          <w:rPr>
            <w:webHidden/>
          </w:rPr>
          <w:fldChar w:fldCharType="end"/>
        </w:r>
      </w:hyperlink>
    </w:p>
    <w:p w14:paraId="426C13A5" w14:textId="77777777" w:rsidR="00000BE5" w:rsidRDefault="009551DD">
      <w:pPr>
        <w:pStyle w:val="TOC1"/>
        <w:rPr>
          <w:rFonts w:asciiTheme="minorHAnsi" w:eastAsiaTheme="minorEastAsia" w:hAnsiTheme="minorHAnsi" w:cstheme="minorBidi"/>
          <w:b w:val="0"/>
          <w:sz w:val="22"/>
          <w:szCs w:val="22"/>
        </w:rPr>
      </w:pPr>
      <w:hyperlink w:anchor="_Toc294361526" w:history="1">
        <w:r w:rsidR="00000BE5" w:rsidRPr="00433C4A">
          <w:rPr>
            <w:rStyle w:val="Hyperlink"/>
            <w:rFonts w:cs="Times New Roman"/>
          </w:rPr>
          <w:t>Figura A.3 - Movimento realocar tarefa.</w:t>
        </w:r>
        <w:r w:rsidR="00000BE5">
          <w:rPr>
            <w:webHidden/>
          </w:rPr>
          <w:tab/>
        </w:r>
        <w:r w:rsidR="00E40642">
          <w:rPr>
            <w:webHidden/>
          </w:rPr>
          <w:fldChar w:fldCharType="begin"/>
        </w:r>
        <w:r w:rsidR="00000BE5">
          <w:rPr>
            <w:webHidden/>
          </w:rPr>
          <w:instrText xml:space="preserve"> PAGEREF _Toc294361526 \h </w:instrText>
        </w:r>
        <w:r w:rsidR="00E40642">
          <w:rPr>
            <w:webHidden/>
          </w:rPr>
        </w:r>
        <w:r w:rsidR="00E40642">
          <w:rPr>
            <w:webHidden/>
          </w:rPr>
          <w:fldChar w:fldCharType="separate"/>
        </w:r>
        <w:r w:rsidR="00E806FF">
          <w:rPr>
            <w:webHidden/>
          </w:rPr>
          <w:t>37</w:t>
        </w:r>
        <w:r w:rsidR="00E40642">
          <w:rPr>
            <w:webHidden/>
          </w:rPr>
          <w:fldChar w:fldCharType="end"/>
        </w:r>
      </w:hyperlink>
    </w:p>
    <w:p w14:paraId="473A88B8" w14:textId="77777777" w:rsidR="006D4936" w:rsidRPr="00113FF7" w:rsidRDefault="00E40642" w:rsidP="0033317F">
      <w:pPr>
        <w:tabs>
          <w:tab w:val="left" w:leader="dot" w:pos="8640"/>
          <w:tab w:val="left" w:leader="dot" w:pos="9072"/>
        </w:tabs>
        <w:ind w:right="225" w:firstLine="0"/>
      </w:pPr>
      <w:r>
        <w:rPr>
          <w:rFonts w:cs="Arial"/>
          <w:noProof/>
        </w:rPr>
        <w:fldChar w:fldCharType="end"/>
      </w:r>
    </w:p>
    <w:p w14:paraId="2B9BCFBD" w14:textId="77777777" w:rsidR="00643C7F" w:rsidRPr="00113FF7" w:rsidRDefault="00643C7F" w:rsidP="00C942E0">
      <w:pPr>
        <w:ind w:firstLine="0"/>
      </w:pPr>
    </w:p>
    <w:p w14:paraId="137D57C9" w14:textId="77777777" w:rsidR="00643C7F" w:rsidRPr="00113FF7" w:rsidRDefault="00643C7F" w:rsidP="00C942E0">
      <w:pPr>
        <w:ind w:firstLine="0"/>
      </w:pPr>
    </w:p>
    <w:p w14:paraId="4A9D707E" w14:textId="77777777" w:rsidR="00643C7F" w:rsidRPr="00113FF7" w:rsidRDefault="00643C7F" w:rsidP="00C942E0">
      <w:pPr>
        <w:ind w:firstLine="0"/>
      </w:pPr>
    </w:p>
    <w:p w14:paraId="14F16DA3" w14:textId="77777777" w:rsidR="00643C7F" w:rsidRPr="00113FF7" w:rsidRDefault="00643C7F" w:rsidP="00C942E0">
      <w:pPr>
        <w:ind w:firstLine="0"/>
      </w:pPr>
    </w:p>
    <w:p w14:paraId="0D07D438" w14:textId="77777777" w:rsidR="00643C7F" w:rsidRPr="00113FF7" w:rsidRDefault="00643C7F" w:rsidP="00C942E0">
      <w:pPr>
        <w:ind w:firstLine="0"/>
      </w:pPr>
    </w:p>
    <w:p w14:paraId="00651F32" w14:textId="77777777" w:rsidR="00643C7F" w:rsidRPr="00113FF7" w:rsidRDefault="00643C7F" w:rsidP="00C942E0">
      <w:pPr>
        <w:ind w:firstLine="0"/>
      </w:pPr>
    </w:p>
    <w:p w14:paraId="426A7324" w14:textId="77777777" w:rsidR="00643C7F" w:rsidRPr="00113FF7" w:rsidRDefault="00643C7F" w:rsidP="00C942E0">
      <w:pPr>
        <w:ind w:firstLine="0"/>
      </w:pPr>
    </w:p>
    <w:p w14:paraId="08D00BD7" w14:textId="77777777" w:rsidR="00526729" w:rsidRPr="00113FF7" w:rsidRDefault="00526729" w:rsidP="00C942E0">
      <w:pPr>
        <w:ind w:firstLine="0"/>
      </w:pPr>
    </w:p>
    <w:p w14:paraId="3062FE37" w14:textId="77777777" w:rsidR="00643C7F" w:rsidRPr="00113FF7" w:rsidRDefault="00643C7F" w:rsidP="00C942E0">
      <w:pPr>
        <w:ind w:firstLine="0"/>
      </w:pPr>
    </w:p>
    <w:p w14:paraId="60BF45EA" w14:textId="77777777" w:rsidR="000F6E31" w:rsidRPr="00113FF7" w:rsidRDefault="000F6E31" w:rsidP="00C942E0">
      <w:pPr>
        <w:ind w:firstLine="0"/>
      </w:pPr>
    </w:p>
    <w:p w14:paraId="24EA1C38" w14:textId="77777777" w:rsidR="000F6E31" w:rsidRPr="00113FF7" w:rsidRDefault="000F6E31" w:rsidP="00C942E0">
      <w:pPr>
        <w:ind w:firstLine="0"/>
      </w:pPr>
    </w:p>
    <w:p w14:paraId="44494DA3" w14:textId="77777777" w:rsidR="000F6E31" w:rsidRPr="00113FF7" w:rsidRDefault="000F6E31" w:rsidP="00C942E0">
      <w:pPr>
        <w:ind w:firstLine="0"/>
      </w:pPr>
    </w:p>
    <w:p w14:paraId="4B343005" w14:textId="77777777" w:rsidR="000F6E31" w:rsidRPr="00113FF7" w:rsidRDefault="000F6E31" w:rsidP="00C942E0">
      <w:pPr>
        <w:ind w:firstLine="0"/>
      </w:pPr>
    </w:p>
    <w:p w14:paraId="2C23066F" w14:textId="77777777" w:rsidR="006224A0" w:rsidRPr="00113FF7" w:rsidRDefault="00C8155A" w:rsidP="00D205EC">
      <w:pPr>
        <w:pStyle w:val="PRE-TEXTO1"/>
      </w:pPr>
      <w:bookmarkStart w:id="57" w:name="_Toc156710925"/>
      <w:bookmarkStart w:id="58" w:name="_Toc156712234"/>
      <w:bookmarkStart w:id="59" w:name="_Toc198716133"/>
      <w:bookmarkStart w:id="60" w:name="_Toc221345526"/>
      <w:bookmarkStart w:id="61" w:name="_Toc222801056"/>
      <w:bookmarkStart w:id="62" w:name="_Toc232224845"/>
      <w:bookmarkStart w:id="63" w:name="_Toc232225024"/>
      <w:bookmarkStart w:id="64" w:name="_Toc172532247"/>
      <w:r w:rsidRPr="00113FF7">
        <w:lastRenderedPageBreak/>
        <w:t>LISTA DE TABELAS</w:t>
      </w:r>
      <w:bookmarkEnd w:id="57"/>
      <w:bookmarkEnd w:id="58"/>
      <w:bookmarkEnd w:id="59"/>
      <w:bookmarkEnd w:id="60"/>
      <w:bookmarkEnd w:id="61"/>
      <w:bookmarkEnd w:id="62"/>
      <w:bookmarkEnd w:id="63"/>
      <w:bookmarkEnd w:id="64"/>
    </w:p>
    <w:p w14:paraId="56BAA943" w14:textId="77777777" w:rsidR="0033201E" w:rsidRPr="00113FF7" w:rsidRDefault="006224A0" w:rsidP="006224A0">
      <w:pPr>
        <w:jc w:val="right"/>
        <w:outlineLvl w:val="0"/>
        <w:rPr>
          <w:b/>
          <w:u w:val="single"/>
        </w:rPr>
      </w:pPr>
      <w:r w:rsidRPr="00113FF7">
        <w:rPr>
          <w:b/>
          <w:u w:val="single"/>
        </w:rPr>
        <w:t xml:space="preserve">Pág. </w:t>
      </w:r>
    </w:p>
    <w:p w14:paraId="51FC607B" w14:textId="77777777" w:rsidR="00DE705D" w:rsidRDefault="00E40642">
      <w:pPr>
        <w:pStyle w:val="TOC1"/>
        <w:rPr>
          <w:rFonts w:ascii="Calibri" w:hAnsi="Calibri" w:cs="Times New Roman"/>
          <w:b w:val="0"/>
          <w:sz w:val="22"/>
          <w:szCs w:val="22"/>
        </w:rPr>
      </w:pPr>
      <w:r>
        <w:rPr>
          <w:b w:val="0"/>
        </w:rPr>
        <w:fldChar w:fldCharType="begin"/>
      </w:r>
      <w:r w:rsidR="0058602A">
        <w:rPr>
          <w:b w:val="0"/>
        </w:rPr>
        <w:instrText xml:space="preserve"> TOC \h \z \t "TABELA;1" </w:instrText>
      </w:r>
      <w:r>
        <w:rPr>
          <w:b w:val="0"/>
        </w:rPr>
        <w:fldChar w:fldCharType="separate"/>
      </w:r>
      <w:hyperlink w:anchor="_Toc238012854" w:history="1">
        <w:r w:rsidR="00DE705D" w:rsidRPr="001A602E">
          <w:rPr>
            <w:rStyle w:val="Hyperlink"/>
          </w:rPr>
          <w:t>Tabela 3.1 – Botões da barra de ferramentas</w:t>
        </w:r>
        <w:r w:rsidR="00DE705D">
          <w:rPr>
            <w:webHidden/>
          </w:rPr>
          <w:tab/>
        </w:r>
        <w:r>
          <w:rPr>
            <w:webHidden/>
          </w:rPr>
          <w:fldChar w:fldCharType="begin"/>
        </w:r>
        <w:r w:rsidR="00DE705D">
          <w:rPr>
            <w:webHidden/>
          </w:rPr>
          <w:instrText xml:space="preserve"> PAGEREF _Toc238012854 \h </w:instrText>
        </w:r>
        <w:r>
          <w:rPr>
            <w:webHidden/>
          </w:rPr>
        </w:r>
        <w:r>
          <w:rPr>
            <w:webHidden/>
          </w:rPr>
          <w:fldChar w:fldCharType="separate"/>
        </w:r>
        <w:r w:rsidR="003465F1">
          <w:rPr>
            <w:webHidden/>
          </w:rPr>
          <w:t>3</w:t>
        </w:r>
        <w:r>
          <w:rPr>
            <w:webHidden/>
          </w:rPr>
          <w:fldChar w:fldCharType="end"/>
        </w:r>
      </w:hyperlink>
    </w:p>
    <w:p w14:paraId="5A0E3329" w14:textId="77777777" w:rsidR="00DE705D" w:rsidRDefault="009551DD">
      <w:pPr>
        <w:pStyle w:val="TOC1"/>
        <w:rPr>
          <w:rFonts w:ascii="Calibri" w:hAnsi="Calibri" w:cs="Times New Roman"/>
          <w:b w:val="0"/>
          <w:sz w:val="22"/>
          <w:szCs w:val="22"/>
        </w:rPr>
      </w:pPr>
      <w:hyperlink w:anchor="_Toc238012855" w:history="1">
        <w:r w:rsidR="00DE705D" w:rsidRPr="001A602E">
          <w:rPr>
            <w:rStyle w:val="Hyperlink"/>
          </w:rPr>
          <w:t>Tabela 1- Abreviaturas</w:t>
        </w:r>
        <w:r w:rsidR="00DE705D">
          <w:rPr>
            <w:webHidden/>
          </w:rPr>
          <w:tab/>
        </w:r>
        <w:r w:rsidR="00E40642">
          <w:rPr>
            <w:webHidden/>
          </w:rPr>
          <w:fldChar w:fldCharType="begin"/>
        </w:r>
        <w:r w:rsidR="00DE705D">
          <w:rPr>
            <w:webHidden/>
          </w:rPr>
          <w:instrText xml:space="preserve"> PAGEREF _Toc238012855 \h </w:instrText>
        </w:r>
        <w:r w:rsidR="00E40642">
          <w:rPr>
            <w:webHidden/>
          </w:rPr>
        </w:r>
        <w:r w:rsidR="00E40642">
          <w:rPr>
            <w:webHidden/>
          </w:rPr>
          <w:fldChar w:fldCharType="separate"/>
        </w:r>
        <w:r w:rsidR="003465F1">
          <w:rPr>
            <w:webHidden/>
          </w:rPr>
          <w:t>3</w:t>
        </w:r>
        <w:r w:rsidR="00E40642">
          <w:rPr>
            <w:webHidden/>
          </w:rPr>
          <w:fldChar w:fldCharType="end"/>
        </w:r>
      </w:hyperlink>
    </w:p>
    <w:p w14:paraId="6DCD9BFC" w14:textId="77777777" w:rsidR="006224A0" w:rsidRDefault="00E40642" w:rsidP="00FF5E8E">
      <w:r>
        <w:rPr>
          <w:rFonts w:cs="Arial"/>
          <w:b/>
          <w:noProof/>
        </w:rPr>
        <w:fldChar w:fldCharType="end"/>
      </w:r>
    </w:p>
    <w:p w14:paraId="03E60890" w14:textId="77777777" w:rsidR="00C942E0" w:rsidRPr="00C942E0" w:rsidRDefault="00C942E0" w:rsidP="00FF5E8E"/>
    <w:p w14:paraId="2AE33316" w14:textId="77777777" w:rsidR="00C942E0" w:rsidRDefault="00C942E0" w:rsidP="00FF5E8E"/>
    <w:p w14:paraId="692BA45D" w14:textId="77777777" w:rsidR="00C942E0" w:rsidRPr="00C942E0" w:rsidRDefault="00C942E0" w:rsidP="00FF5E8E"/>
    <w:p w14:paraId="4A4D67AA" w14:textId="77777777" w:rsidR="00850A2A" w:rsidRDefault="00850A2A" w:rsidP="00D205EC">
      <w:pPr>
        <w:pStyle w:val="PRE-TEXTO1"/>
      </w:pPr>
      <w:bookmarkStart w:id="65" w:name="_Toc156710927"/>
      <w:bookmarkStart w:id="66" w:name="_Toc156712236"/>
      <w:bookmarkStart w:id="67" w:name="_Toc198716135"/>
      <w:bookmarkStart w:id="68" w:name="_Toc221345528"/>
      <w:bookmarkStart w:id="69" w:name="_Toc222801058"/>
      <w:bookmarkStart w:id="70" w:name="_Toc232224847"/>
      <w:bookmarkStart w:id="71" w:name="_Toc232225026"/>
      <w:bookmarkStart w:id="72" w:name="_Toc172532248"/>
      <w:bookmarkStart w:id="73" w:name="_Toc144288080"/>
      <w:bookmarkStart w:id="74" w:name="_Toc144288581"/>
      <w:bookmarkStart w:id="75" w:name="_Toc144609677"/>
      <w:bookmarkStart w:id="76" w:name="_Toc144614334"/>
      <w:bookmarkStart w:id="77" w:name="_Toc144614582"/>
      <w:bookmarkStart w:id="78" w:name="_Toc144627061"/>
      <w:bookmarkStart w:id="79" w:name="_Toc144630240"/>
      <w:bookmarkStart w:id="80" w:name="_Toc144691037"/>
      <w:bookmarkStart w:id="81" w:name="_Toc144691508"/>
      <w:bookmarkStart w:id="82" w:name="_Toc144692259"/>
      <w:bookmarkStart w:id="83" w:name="_Toc144805831"/>
      <w:bookmarkStart w:id="84" w:name="_Toc144807452"/>
      <w:bookmarkStart w:id="85" w:name="_Toc149724137"/>
      <w:bookmarkStart w:id="86" w:name="_Toc149724322"/>
      <w:bookmarkStart w:id="87" w:name="_Toc150052728"/>
      <w:bookmarkStart w:id="88" w:name="_Toc150053219"/>
      <w:bookmarkStart w:id="89" w:name="_Toc150053986"/>
      <w:bookmarkStart w:id="90" w:name="_Toc150054435"/>
      <w:bookmarkStart w:id="91" w:name="_Toc150054638"/>
      <w:bookmarkStart w:id="92" w:name="_Toc150054853"/>
      <w:bookmarkStart w:id="93" w:name="_Toc151433548"/>
      <w:bookmarkStart w:id="94" w:name="_Toc151434319"/>
      <w:r w:rsidRPr="00113FF7">
        <w:lastRenderedPageBreak/>
        <w:t>LISTA DE SÍMBOLOS</w:t>
      </w:r>
      <w:bookmarkEnd w:id="65"/>
      <w:bookmarkEnd w:id="66"/>
      <w:bookmarkEnd w:id="67"/>
      <w:bookmarkEnd w:id="68"/>
      <w:bookmarkEnd w:id="69"/>
      <w:bookmarkEnd w:id="70"/>
      <w:bookmarkEnd w:id="71"/>
      <w:bookmarkEnd w:id="72"/>
    </w:p>
    <w:p w14:paraId="168EC378" w14:textId="77777777" w:rsidR="00993239" w:rsidRDefault="00993239" w:rsidP="00993239"/>
    <w:p w14:paraId="7DED9CD8" w14:textId="77777777" w:rsidR="00993239" w:rsidRPr="00993239" w:rsidRDefault="00993239" w:rsidP="00993239">
      <w:r w:rsidRPr="00993239">
        <w:rPr>
          <w:i/>
          <w:iCs/>
        </w:rPr>
        <w:t xml:space="preserve">f </w:t>
      </w:r>
      <w:r w:rsidRPr="00993239">
        <w:t>- Vetor das Forças Aplicadas e Giroscópicas</w:t>
      </w:r>
    </w:p>
    <w:p w14:paraId="1FA70AE6" w14:textId="77777777" w:rsidR="00993239" w:rsidRPr="00993239" w:rsidRDefault="00993239" w:rsidP="00993239">
      <w:r w:rsidRPr="00993239">
        <w:rPr>
          <w:i/>
          <w:iCs/>
        </w:rPr>
        <w:t xml:space="preserve">E </w:t>
      </w:r>
      <w:r w:rsidRPr="00993239">
        <w:t>- Energia Cinética</w:t>
      </w: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14:paraId="6659D9EB" w14:textId="77777777" w:rsidR="00097AE9" w:rsidRPr="00113FF7" w:rsidRDefault="00097AE9" w:rsidP="00C942E0">
      <w:pPr>
        <w:ind w:firstLine="0"/>
      </w:pPr>
    </w:p>
    <w:p w14:paraId="2009E756" w14:textId="77777777" w:rsidR="00097AE9" w:rsidRPr="00113FF7" w:rsidRDefault="00097AE9" w:rsidP="00C942E0">
      <w:pPr>
        <w:ind w:firstLine="0"/>
      </w:pPr>
    </w:p>
    <w:p w14:paraId="36FC955A" w14:textId="77777777" w:rsidR="00097AE9" w:rsidRPr="00113FF7" w:rsidRDefault="00097AE9" w:rsidP="00C942E0">
      <w:pPr>
        <w:ind w:firstLine="0"/>
      </w:pPr>
    </w:p>
    <w:p w14:paraId="12FA5FA3" w14:textId="77777777" w:rsidR="00097AE9" w:rsidRPr="00113FF7" w:rsidRDefault="00097AE9" w:rsidP="00C942E0">
      <w:pPr>
        <w:ind w:firstLine="0"/>
      </w:pPr>
    </w:p>
    <w:p w14:paraId="2A339DB3" w14:textId="77777777" w:rsidR="00097AE9" w:rsidRPr="00113FF7" w:rsidRDefault="00097AE9" w:rsidP="00C942E0">
      <w:pPr>
        <w:ind w:firstLine="0"/>
      </w:pPr>
    </w:p>
    <w:p w14:paraId="19359952" w14:textId="77777777" w:rsidR="00097AE9" w:rsidRPr="00113FF7" w:rsidRDefault="00097AE9" w:rsidP="00C942E0">
      <w:pPr>
        <w:ind w:firstLine="0"/>
      </w:pPr>
    </w:p>
    <w:p w14:paraId="3847A898" w14:textId="77777777" w:rsidR="006964D4" w:rsidRPr="00113FF7" w:rsidRDefault="00B100A3" w:rsidP="006F3AA5">
      <w:pPr>
        <w:pStyle w:val="Heading1"/>
      </w:pPr>
      <w:bookmarkStart w:id="95" w:name="_Toc144805832"/>
      <w:bookmarkStart w:id="96" w:name="_Toc144807453"/>
      <w:bookmarkStart w:id="97" w:name="_Toc144811464"/>
      <w:bookmarkStart w:id="98" w:name="_Toc144812009"/>
      <w:bookmarkStart w:id="99" w:name="_Toc144812352"/>
      <w:bookmarkStart w:id="100" w:name="_Ref148840979"/>
      <w:bookmarkStart w:id="101" w:name="_Toc149724323"/>
      <w:bookmarkStart w:id="102" w:name="_Toc150052729"/>
      <w:bookmarkStart w:id="103" w:name="_Toc150053220"/>
      <w:bookmarkStart w:id="104" w:name="_Toc150053987"/>
      <w:bookmarkStart w:id="105" w:name="_Toc150054436"/>
      <w:bookmarkStart w:id="106" w:name="_Toc150054639"/>
      <w:bookmarkStart w:id="107" w:name="_Toc150054854"/>
      <w:bookmarkStart w:id="108" w:name="_Toc156710928"/>
      <w:bookmarkStart w:id="109" w:name="_Toc156712237"/>
      <w:bookmarkStart w:id="110" w:name="_Toc167274005"/>
      <w:bookmarkStart w:id="111" w:name="_Toc167274171"/>
      <w:bookmarkStart w:id="112" w:name="_Toc167274300"/>
      <w:bookmarkStart w:id="113" w:name="_Toc198716019"/>
      <w:bookmarkStart w:id="114" w:name="_Toc198716136"/>
      <w:bookmarkStart w:id="115" w:name="_Toc221345529"/>
      <w:bookmarkStart w:id="116" w:name="_Toc222801059"/>
      <w:bookmarkStart w:id="117" w:name="_Toc232224848"/>
      <w:bookmarkStart w:id="118" w:name="_Toc232225027"/>
      <w:bookmarkStart w:id="119" w:name="_Toc172532249"/>
      <w:r w:rsidRPr="00113FF7">
        <w:lastRenderedPageBreak/>
        <w:t>INTRODUÇÃO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00D412F2">
        <w:t xml:space="preserve"> (</w:t>
      </w:r>
      <w:r w:rsidR="00EA2B91">
        <w:t xml:space="preserve">estilo </w:t>
      </w:r>
      <w:r w:rsidR="00D412F2">
        <w:t>T</w:t>
      </w:r>
      <w:r w:rsidR="00D619D0">
        <w:t>í</w:t>
      </w:r>
      <w:r w:rsidR="00D412F2">
        <w:t>tulo 1)</w:t>
      </w:r>
      <w:bookmarkEnd w:id="119"/>
    </w:p>
    <w:p w14:paraId="301BA5D6" w14:textId="77777777" w:rsidR="0027084C" w:rsidRDefault="0027084C" w:rsidP="007E6AEB">
      <w:r>
        <w:t>Uma monografia é um instrumento de difusão de conhecimentos direcionado a um público específico e sua estrutura é orientada pela NBR 14724 – Informação e documentação — Trabalhos acadêmicos — Apresentação da Associação Brasileira de Normas Técnicas (ABNT, 2005). As monografias tal como os demais trabalhos científicos e acadêmicos estão estruturados em elementos pré-textuais, textuais e pós-textuais.</w:t>
      </w:r>
    </w:p>
    <w:p w14:paraId="2FB5DBAF" w14:textId="77777777" w:rsidR="0027084C" w:rsidRDefault="0027084C" w:rsidP="007E6AEB">
      <w:r>
        <w:t>Os elementos pré-textuais são aqueles que contem os dados de identificação: título, autoria, agradecimento, resumo, sumario, índices de figuras</w:t>
      </w:r>
      <w:r w:rsidR="0034334F">
        <w:t xml:space="preserve"> e de</w:t>
      </w:r>
      <w:r>
        <w:t xml:space="preserve"> tabelas e lista de símbolos. O título é a expressão indicativa do conteúdo do documento que deve ser apresentado com o mínimo de palavras possíve</w:t>
      </w:r>
      <w:r w:rsidR="0034334F">
        <w:t>l</w:t>
      </w:r>
      <w:r>
        <w:t>. Na autoria deve ser identificado pelo nome completo de forma direta do autor. O resumo é uma das partes mais consultadas pelos leitores, é por meio dele que o leitor toma a decisão de ler integralmente o trabalho.</w:t>
      </w:r>
    </w:p>
    <w:p w14:paraId="6EB9935A" w14:textId="77777777" w:rsidR="0027084C" w:rsidRDefault="0027084C" w:rsidP="007E6AEB">
      <w:r>
        <w:t>A elaboração do resumo deve ser tarefa cuidadosa</w:t>
      </w:r>
      <w:r w:rsidR="00D70510">
        <w:t>. É</w:t>
      </w:r>
      <w:r>
        <w:t xml:space="preserve"> recomendado que </w:t>
      </w:r>
      <w:r w:rsidR="00D70510">
        <w:t xml:space="preserve">no resumo seja ressaltado </w:t>
      </w:r>
      <w:r>
        <w:t>claramente qual o objetivo, a metodologia, os resultados e as conclusões do trabalho. O resumo deve ser composto de uma seqüência de frases concisas, afirmativas sem enumeração de tópicos. Recomenda-se ainda que seja composto por um único parágrafo, com atenção especial para a primeira frase que deve explicitar claramente o tema principal do documento.</w:t>
      </w:r>
    </w:p>
    <w:p w14:paraId="6056C82C" w14:textId="77777777" w:rsidR="0027084C" w:rsidRDefault="0027084C" w:rsidP="007E6AEB">
      <w:r>
        <w:t>Os elementos textuais</w:t>
      </w:r>
      <w:r w:rsidR="0034334F">
        <w:t xml:space="preserve"> que</w:t>
      </w:r>
      <w:r>
        <w:t xml:space="preserve"> compõem o corpo do trabalho </w:t>
      </w:r>
      <w:r w:rsidR="00D70510">
        <w:t>são</w:t>
      </w:r>
      <w:r w:rsidR="0034334F">
        <w:t xml:space="preserve"> a</w:t>
      </w:r>
      <w:r w:rsidR="00D70510">
        <w:t xml:space="preserve"> </w:t>
      </w:r>
      <w:r>
        <w:t xml:space="preserve">introdução, desenvolvimento e conclusão. A introdução é a parte inicial do texto </w:t>
      </w:r>
      <w:r w:rsidR="0034334F">
        <w:t>e</w:t>
      </w:r>
      <w:r>
        <w:t xml:space="preserve"> deve situar o leitor no contexto do t</w:t>
      </w:r>
      <w:r w:rsidR="00D70510">
        <w:t xml:space="preserve">ema pesquisado colocando o leitor </w:t>
      </w:r>
      <w:r>
        <w:t xml:space="preserve">a par dos antecedentes, </w:t>
      </w:r>
      <w:r w:rsidR="0034334F">
        <w:t xml:space="preserve">das </w:t>
      </w:r>
      <w:r>
        <w:t xml:space="preserve">tendências, </w:t>
      </w:r>
      <w:r w:rsidR="0034334F">
        <w:t xml:space="preserve">dos </w:t>
      </w:r>
      <w:r>
        <w:t xml:space="preserve">pontos críticos, </w:t>
      </w:r>
      <w:r w:rsidR="0034334F">
        <w:t xml:space="preserve">dos </w:t>
      </w:r>
      <w:r>
        <w:t xml:space="preserve">objetivos e </w:t>
      </w:r>
      <w:r w:rsidR="0034334F">
        <w:t xml:space="preserve">dos </w:t>
      </w:r>
      <w:r>
        <w:t xml:space="preserve">resultados esperados com o estudo. </w:t>
      </w:r>
    </w:p>
    <w:p w14:paraId="7C4A3026" w14:textId="77777777" w:rsidR="0027084C" w:rsidRDefault="0027084C" w:rsidP="007E6AEB">
      <w:r>
        <w:t>A introdução é a primeira parte do trabalho, podendo constituir-se no primeiro capítulo. É na introdução que o autor deve apresentar a visão geral da pesquisa realizada situando o problema no contexto tra</w:t>
      </w:r>
      <w:r w:rsidR="00D70510">
        <w:t xml:space="preserve">tado, </w:t>
      </w:r>
      <w:r>
        <w:t xml:space="preserve">esclarecer qual é o objetivo estabelecido no projeto de pesquisa e </w:t>
      </w:r>
      <w:r w:rsidR="00D70510">
        <w:t xml:space="preserve">quais </w:t>
      </w:r>
      <w:r>
        <w:t>as justificativas para sua elaboração. Deve incluir de forma resumida a metodologia utilizada e descrever como o trabalho está organizado, podendo apresentar uma síntese sobre o conteúdo de cada capítulo. Deve ser ressaltado que o objetivo do trabalho deve ficar claro na introdução, pois seu entendimento é de extrema importância. Quando o autor discute o objetivo, ele faz um contrato com o leitor e todo o restante do trabalho deve estar relacionado com este objetivo.</w:t>
      </w:r>
    </w:p>
    <w:p w14:paraId="45261EC9" w14:textId="77777777" w:rsidR="00E002D6" w:rsidRDefault="00E002D6" w:rsidP="007E6AEB">
      <w:r>
        <w:lastRenderedPageBreak/>
        <w:t xml:space="preserve">É </w:t>
      </w:r>
      <w:r w:rsidR="0034334F">
        <w:t>indicado,</w:t>
      </w:r>
      <w:r>
        <w:t xml:space="preserve"> neste modelo</w:t>
      </w:r>
      <w:r w:rsidR="0034334F">
        <w:t>,</w:t>
      </w:r>
      <w:r>
        <w:t xml:space="preserve"> que tanto o objetivo do trabalho quanto sua motivação sejam apresentados na forma de subtítulos da introdução.</w:t>
      </w:r>
    </w:p>
    <w:p w14:paraId="6277DDF5" w14:textId="77777777" w:rsidR="0027084C" w:rsidRDefault="0027084C" w:rsidP="007E6AEB">
      <w:r>
        <w:t>O desenvolvimento é a parte mais extensa do trabalho, que contém a exposição pormenorizada da pesquisa realizada e dos resultados alcançados. O texto do desenvolvimento do trabalho pode variar em função da abordagem do tema e do método proposto. Para obter mais informação sobre o formato de apresentação de trabalhos acadêmicos, recomenda-se buscar sugestão do professor orientador, consultar os livros de metodologia científica e outros trabalhos acadêmicos disponíveis no acervo da biblioteca da Instituição. Visando organizar a apresentação de seu conteúdo, o desenvolvimento do trabalho deve ser dividido em seções e subseções. O assunto principal será representado por um número que se subdividirá em partes formando assim, as seções primárias, secundárias, terciárias, quaternárias e quinarias seguindo as orientações da NBR 6024- Numeração progressiva das seções de um documento (ABNT, 2003). A adoção deste recurso facilita a sistematização do texto de forma hierarquizada e sua apresentação no Sumário. Na parte referente ao desenvolvimento é esperad</w:t>
      </w:r>
      <w:r w:rsidR="00D619D0">
        <w:t>a</w:t>
      </w:r>
      <w:r>
        <w:t xml:space="preserve"> a indicação das referencias bibliográficas, já que uma característica essencial do trabalho científico é a necessidade de indicar as fontes de citações apresentadas no texto. As ilustrações, elementos de apoio, têm por objetivo apresentar, graficamente, informações condensadas para explicar e simplificar o entendimento de um texto. Comumente são consideradas como ilustrações as tabelas e equações. As demais ilustrações como fotografias, desenhos, gravuras, diagramas, esquemas, fluxogramas, mapas, organograma são denominadas genericamente e mencionadas no texto como figuras. </w:t>
      </w:r>
    </w:p>
    <w:p w14:paraId="2B8AF126" w14:textId="77777777" w:rsidR="00D70510" w:rsidRPr="00993239" w:rsidRDefault="00D70510" w:rsidP="007E6AEB">
      <w:pPr>
        <w:rPr>
          <w:b/>
          <w:u w:val="single"/>
        </w:rPr>
      </w:pPr>
      <w:r w:rsidRPr="00993239">
        <w:rPr>
          <w:b/>
          <w:u w:val="single"/>
        </w:rPr>
        <w:t xml:space="preserve">Neste modelo, </w:t>
      </w:r>
      <w:r w:rsidR="00E002D6" w:rsidRPr="00993239">
        <w:rPr>
          <w:b/>
          <w:u w:val="single"/>
        </w:rPr>
        <w:t xml:space="preserve">é recomendado que </w:t>
      </w:r>
      <w:r w:rsidRPr="00993239">
        <w:rPr>
          <w:b/>
          <w:u w:val="single"/>
        </w:rPr>
        <w:t>o desenvolvimento est</w:t>
      </w:r>
      <w:r w:rsidR="00E002D6" w:rsidRPr="00993239">
        <w:rPr>
          <w:b/>
          <w:u w:val="single"/>
        </w:rPr>
        <w:t>eja</w:t>
      </w:r>
      <w:r w:rsidRPr="00993239">
        <w:rPr>
          <w:b/>
          <w:u w:val="single"/>
        </w:rPr>
        <w:t xml:space="preserve"> dividido </w:t>
      </w:r>
      <w:r w:rsidR="00E002D6" w:rsidRPr="00993239">
        <w:rPr>
          <w:b/>
          <w:u w:val="single"/>
        </w:rPr>
        <w:t xml:space="preserve">nos seguintes </w:t>
      </w:r>
      <w:r w:rsidRPr="00993239">
        <w:rPr>
          <w:b/>
          <w:u w:val="single"/>
        </w:rPr>
        <w:t>capítulos: Fundamentação Te</w:t>
      </w:r>
      <w:r w:rsidR="00E002D6" w:rsidRPr="00993239">
        <w:rPr>
          <w:b/>
          <w:u w:val="single"/>
        </w:rPr>
        <w:t xml:space="preserve">órica, </w:t>
      </w:r>
      <w:r w:rsidR="00AF167E" w:rsidRPr="00993239">
        <w:rPr>
          <w:b/>
          <w:u w:val="single"/>
        </w:rPr>
        <w:t>Metodologia</w:t>
      </w:r>
      <w:r w:rsidR="00E002D6" w:rsidRPr="00993239">
        <w:rPr>
          <w:b/>
          <w:u w:val="single"/>
        </w:rPr>
        <w:t xml:space="preserve"> e Resultados.</w:t>
      </w:r>
    </w:p>
    <w:p w14:paraId="0C51FCEC" w14:textId="77777777" w:rsidR="0027084C" w:rsidRDefault="0027084C" w:rsidP="007E6AEB">
      <w:r>
        <w:t xml:space="preserve">A conclusão “é um resumo marcante dos argumentos principais, é síntese interpretativa dos elementos dispersos pelo trabalho e ponto de chegada das deduções lógicas baseadas no desenvolvimento” (CERVO; BERVIAN; SILVA, 2007, p.124). Na conclusão o autor deve apresentar os resultados alcançados e destacar as contribuições obtidas na realização do estudo e pode sugerir que outros trabalhos sobre o tema sejam realizados. Pode ser expressa também como considerações finais e, no caso, evidenciar de forma breve, com clareza e objetividade as deduções obtidas na pesquisa ou levantadas ao longo da discussão do tema, podendo também nesse caso apresentar recomendações e sugestões para trabalhos futuros. </w:t>
      </w:r>
    </w:p>
    <w:p w14:paraId="4060B377" w14:textId="77777777" w:rsidR="001C6905" w:rsidRDefault="0027084C" w:rsidP="007E6AEB">
      <w:r>
        <w:lastRenderedPageBreak/>
        <w:t>Os elementos pós-textuais são compostos de Referências, Glossários, Apêndices e Anexos. Destinam-se a esclarecer ou complementar o texto, sem, contudo, fazer parte deste. As referências devem seguir as normas da NBR 6023 (ABNT, 2002). Na seção desse modelo são apresentados exemplos de formatação de referências em diversas situações: livros, artigos, documentos oficiais. Os apêndices são textos ou documentos elaborados pelo próprio autor que servem para fundamentar, comprovar ou ilustrar o trabalho. Porém, por serem extensos e para não quebrar a seqüência lógica de exposição do texto, não foram incluídos no corpo do trabalho. Já os anexos são materiais (textos, documentos, figuras, tab</w:t>
      </w:r>
      <w:r w:rsidR="00D619D0">
        <w:t>elas, formulários</w:t>
      </w:r>
      <w:r>
        <w:t>, mapas, desenhos etc.) produzidos por outras fontes que não o autor, que servem para fundamentar, comprovar ou ilustrar seu trabalho</w:t>
      </w:r>
      <w:r w:rsidR="00E002D6">
        <w:t>.</w:t>
      </w:r>
    </w:p>
    <w:p w14:paraId="58D1ABE1" w14:textId="77777777" w:rsidR="00E002D6" w:rsidRDefault="00E002D6" w:rsidP="006F3AA5">
      <w:pPr>
        <w:pStyle w:val="Heading2"/>
      </w:pPr>
      <w:bookmarkStart w:id="120" w:name="_Toc172532250"/>
      <w:r>
        <w:t>OBJETIVO DO TRABALHO</w:t>
      </w:r>
      <w:r w:rsidR="00D412F2">
        <w:t xml:space="preserve"> (</w:t>
      </w:r>
      <w:r w:rsidR="00EA2B91">
        <w:t xml:space="preserve">estilo </w:t>
      </w:r>
      <w:r w:rsidR="00D412F2">
        <w:t>T</w:t>
      </w:r>
      <w:r w:rsidR="00D619D0">
        <w:t>í</w:t>
      </w:r>
      <w:r w:rsidR="00D412F2">
        <w:t>tulo 2)</w:t>
      </w:r>
      <w:bookmarkEnd w:id="120"/>
    </w:p>
    <w:p w14:paraId="7EBBB3CC" w14:textId="77777777" w:rsidR="00E002D6" w:rsidRDefault="00E002D6" w:rsidP="007E6AEB">
      <w:r>
        <w:t>Os objetivos devem traduzir as ações que serão realizadas pelo pesquisador para</w:t>
      </w:r>
      <w:r w:rsidR="008D60C9">
        <w:t xml:space="preserve"> atingir seus fi</w:t>
      </w:r>
      <w:r>
        <w:t xml:space="preserve">ns. </w:t>
      </w:r>
      <w:r w:rsidR="008D60C9">
        <w:t xml:space="preserve">Eles podem ser apresentados em </w:t>
      </w:r>
      <w:r>
        <w:t>dois níveis:</w:t>
      </w:r>
    </w:p>
    <w:p w14:paraId="01ED89E1" w14:textId="77777777" w:rsidR="00E002D6" w:rsidRDefault="00E002D6" w:rsidP="007E6AEB">
      <w:r>
        <w:t>a) objetivo geral que deverá explicitar de modo claro e preciso a grande</w:t>
      </w:r>
      <w:r w:rsidR="008D60C9">
        <w:t xml:space="preserve"> </w:t>
      </w:r>
      <w:r>
        <w:t>ação do estudo proposto;</w:t>
      </w:r>
    </w:p>
    <w:p w14:paraId="10CF3E74" w14:textId="77777777" w:rsidR="00E002D6" w:rsidRDefault="008D60C9" w:rsidP="007E6AEB">
      <w:r>
        <w:t>b) objetivos específi</w:t>
      </w:r>
      <w:r w:rsidR="00E002D6">
        <w:t>cos que apresentam ações a serem desenvolvidas para</w:t>
      </w:r>
      <w:r>
        <w:t xml:space="preserve"> </w:t>
      </w:r>
      <w:r w:rsidR="00E002D6">
        <w:t>alcançar o objetivo geral.</w:t>
      </w:r>
    </w:p>
    <w:p w14:paraId="799BA714" w14:textId="77777777" w:rsidR="008D60C9" w:rsidRDefault="008D60C9" w:rsidP="006F3AA5">
      <w:pPr>
        <w:pStyle w:val="Heading2"/>
      </w:pPr>
      <w:bookmarkStart w:id="121" w:name="_Toc172532251"/>
      <w:r>
        <w:t>JUSTIFICATIVA</w:t>
      </w:r>
      <w:r w:rsidR="00D412F2">
        <w:t xml:space="preserve"> (</w:t>
      </w:r>
      <w:r w:rsidR="00EA2B91">
        <w:t xml:space="preserve">estilo </w:t>
      </w:r>
      <w:r w:rsidR="00D412F2">
        <w:t>T</w:t>
      </w:r>
      <w:r w:rsidR="00D619D0">
        <w:t>í</w:t>
      </w:r>
      <w:r w:rsidR="00D412F2">
        <w:t>tulo 2)</w:t>
      </w:r>
      <w:bookmarkEnd w:id="121"/>
    </w:p>
    <w:p w14:paraId="6365B149" w14:textId="77777777" w:rsidR="008D60C9" w:rsidRDefault="008D60C9" w:rsidP="007E6AEB">
      <w:r>
        <w:t>A justificativa consiste de uma exposição sobre as razões que motivaram a realização da pesquisa como: o interesse pessoal ou institucional na investigação do tema; a importância teórica e prática do tema da pesquisa; a relevância social; e a oportunidade econômica.</w:t>
      </w:r>
    </w:p>
    <w:p w14:paraId="4F4F23A5" w14:textId="77777777" w:rsidR="008D60C9" w:rsidRDefault="008D60C9" w:rsidP="007E6AEB"/>
    <w:p w14:paraId="2A1760E3" w14:textId="77777777" w:rsidR="00597A3A" w:rsidRDefault="00CA7229" w:rsidP="006F3AA5">
      <w:pPr>
        <w:pStyle w:val="Heading1"/>
      </w:pPr>
      <w:bookmarkStart w:id="122" w:name="_Toc172532252"/>
      <w:r>
        <w:lastRenderedPageBreak/>
        <w:t>FUNDAMENTAÇÃO TE</w:t>
      </w:r>
      <w:r w:rsidR="00D619D0">
        <w:t>Ó</w:t>
      </w:r>
      <w:r>
        <w:t>RICA</w:t>
      </w:r>
      <w:bookmarkEnd w:id="122"/>
    </w:p>
    <w:p w14:paraId="5DECA62D" w14:textId="77777777" w:rsidR="00635BC3" w:rsidRDefault="0096603A" w:rsidP="00635BC3">
      <w:pPr>
        <w:pStyle w:val="Heading2"/>
      </w:pPr>
      <w:bookmarkStart w:id="123" w:name="_Toc172532253"/>
      <w:r>
        <w:t>TESTES DE SOFTWARE</w:t>
      </w:r>
      <w:bookmarkEnd w:id="123"/>
    </w:p>
    <w:p w14:paraId="5AAFF1A6"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2AD65D53" w14:textId="77777777" w:rsidR="00EB24D9" w:rsidRDefault="00DD7D6C" w:rsidP="00D83B0C">
      <w:r>
        <w:t>A definição de teste de software segundo</w:t>
      </w:r>
      <w:r>
        <w:rPr>
          <w:noProof/>
        </w:rPr>
        <w:t xml:space="preserve"> </w:t>
      </w:r>
      <w:r w:rsidR="00E13CFE">
        <w:rPr>
          <w:noProof/>
          <w:lang w:val="en-US"/>
        </w:rPr>
        <w:t xml:space="preserve"> </w:t>
      </w:r>
      <w:r w:rsidR="00E13CFE" w:rsidRPr="00E13CFE">
        <w:rPr>
          <w:noProof/>
          <w:lang w:val="en-US"/>
        </w:rPr>
        <w:t>(MYERS, 2004)</w:t>
      </w:r>
      <w:r>
        <w:rPr>
          <w:noProof/>
        </w:rPr>
        <w:t xml:space="preserve"> diz que teste de software é</w:t>
      </w:r>
      <w:r w:rsidR="00EB24D9">
        <w:t xml:space="preserve"> o processo de executar um software com o intuito de encontrar erros</w:t>
      </w:r>
      <w:r w:rsidR="00EB24D9">
        <w:rPr>
          <w:noProof/>
        </w:rPr>
        <w:t>.</w:t>
      </w:r>
    </w:p>
    <w:p w14:paraId="7CC701D4" w14:textId="77777777"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Pr>
          <w:noProof/>
          <w:lang w:val="en-US"/>
        </w:rPr>
        <w:t xml:space="preserve"> </w:t>
      </w:r>
      <w:r w:rsidR="00E13CFE" w:rsidRPr="00E13CFE">
        <w:rPr>
          <w:noProof/>
          <w:lang w:val="en-US"/>
        </w:rPr>
        <w:t>(MYERS, 2004)</w:t>
      </w:r>
      <w:r>
        <w:t xml:space="preserve">, mesmo </w:t>
      </w:r>
      <w:r w:rsidR="00472E55">
        <w:t>executando</w:t>
      </w:r>
      <w:r>
        <w:t xml:space="preserve"> exaustivas baterias de teste</w:t>
      </w:r>
      <w:r w:rsidR="00472E55">
        <w:t>s</w:t>
      </w:r>
      <w:r>
        <w:t>.</w:t>
      </w:r>
    </w:p>
    <w:p w14:paraId="799E298F" w14:textId="77777777" w:rsidR="00635BC3" w:rsidRDefault="001348E6" w:rsidP="00635BC3">
      <w:r>
        <w:t xml:space="preserve">Segundo </w:t>
      </w:r>
      <w:r w:rsidR="00E13CFE">
        <w:rPr>
          <w:noProof/>
          <w:lang w:val="en-US"/>
        </w:rPr>
        <w:t xml:space="preserve"> </w:t>
      </w:r>
      <w:r w:rsidR="00E13CFE" w:rsidRPr="00E13CFE">
        <w:rPr>
          <w:noProof/>
          <w:lang w:val="en-US"/>
        </w:rPr>
        <w:t>(MCGREGOR, 2001)</w:t>
      </w:r>
      <w:r>
        <w:t xml:space="preserve"> e </w:t>
      </w:r>
      <w:r w:rsidR="00E13CFE">
        <w:rPr>
          <w:noProof/>
          <w:lang w:val="en-US"/>
        </w:rPr>
        <w:t xml:space="preserve"> </w:t>
      </w:r>
      <w:r w:rsidR="00E13CFE" w:rsidRPr="00E13CFE">
        <w:rPr>
          <w:noProof/>
          <w:lang w:val="en-US"/>
        </w:rPr>
        <w:t>(GUERRA, 2005)</w:t>
      </w:r>
      <w:r>
        <w:rPr>
          <w:noProof/>
        </w:rPr>
        <w:t>, e</w:t>
      </w:r>
      <w:r w:rsidR="00C95887">
        <w:t>xistem vários tipos de teste de software cada um com um propósito específico</w:t>
      </w:r>
      <w:r w:rsidR="00D20AF0">
        <w:t>, alguns dos principais são:</w:t>
      </w:r>
    </w:p>
    <w:p w14:paraId="43AD436B" w14:textId="77777777" w:rsidR="00635BC3" w:rsidRDefault="00C74022" w:rsidP="00635BC3">
      <w:pPr>
        <w:numPr>
          <w:ilvl w:val="0"/>
          <w:numId w:val="2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9002C12" w14:textId="77777777" w:rsidR="00C74022" w:rsidRDefault="00C74022" w:rsidP="00635BC3">
      <w:pPr>
        <w:numPr>
          <w:ilvl w:val="0"/>
          <w:numId w:val="2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46A7A454" w14:textId="77777777" w:rsidR="00C74022" w:rsidRDefault="00C74022" w:rsidP="00635BC3">
      <w:pPr>
        <w:numPr>
          <w:ilvl w:val="0"/>
          <w:numId w:val="24"/>
        </w:numPr>
      </w:pPr>
      <w:r>
        <w:t>Teste de Componente:</w:t>
      </w:r>
      <w:r w:rsidR="00A16EC5">
        <w:t xml:space="preserve"> O teste deve ser feito sobre um grupo de classes e devem ser verificadas as entradas e as saídas do componente. </w:t>
      </w:r>
    </w:p>
    <w:p w14:paraId="2857F2AC" w14:textId="77777777" w:rsidR="00C74022" w:rsidRDefault="00C74022" w:rsidP="00635BC3">
      <w:pPr>
        <w:numPr>
          <w:ilvl w:val="0"/>
          <w:numId w:val="24"/>
        </w:numPr>
      </w:pPr>
      <w:r>
        <w:t>Teste de Integração:</w:t>
      </w:r>
      <w:r w:rsidR="00D5611A">
        <w:t xml:space="preserve"> Deve ser feito sobre um grupo de componentes.</w:t>
      </w:r>
    </w:p>
    <w:p w14:paraId="51058740" w14:textId="77777777" w:rsidR="00C74022" w:rsidRDefault="00C74022" w:rsidP="00635BC3">
      <w:pPr>
        <w:numPr>
          <w:ilvl w:val="0"/>
          <w:numId w:val="24"/>
        </w:numPr>
      </w:pPr>
      <w:r>
        <w:t>Teste de Sistema:</w:t>
      </w:r>
      <w:r w:rsidR="00D5611A">
        <w:t xml:space="preserve"> Deve ser realizado utilizando o software como um todo, usando a visão do usuário final. Este teste ajuda na verificação dos requisitos do software.</w:t>
      </w:r>
    </w:p>
    <w:p w14:paraId="5C228920" w14:textId="77777777" w:rsidR="00C74022" w:rsidRDefault="00C74022" w:rsidP="00635BC3">
      <w:pPr>
        <w:numPr>
          <w:ilvl w:val="0"/>
          <w:numId w:val="24"/>
        </w:numPr>
      </w:pPr>
      <w:r>
        <w:t>Teste de Validação:</w:t>
      </w:r>
      <w:r w:rsidR="001C1E5A">
        <w:t xml:space="preserve"> Assim como o teste de sistema, este teste deve utilizar o software como um todo, tendo como única diferença a necessidade de acompanhamento do cliente durante os testes.</w:t>
      </w:r>
    </w:p>
    <w:p w14:paraId="33F37987" w14:textId="77777777" w:rsidR="00C74022" w:rsidRDefault="00C74022" w:rsidP="00C74022">
      <w:pPr>
        <w:ind w:left="1069" w:firstLine="0"/>
      </w:pPr>
    </w:p>
    <w:p w14:paraId="1E89EEE9"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Pr>
          <w:noProof/>
          <w:lang w:val="en-US"/>
        </w:rPr>
        <w:t xml:space="preserve"> </w:t>
      </w:r>
      <w:r w:rsidR="00E13CFE" w:rsidRPr="00E13CFE">
        <w:rPr>
          <w:noProof/>
          <w:lang w:val="en-US"/>
        </w:rPr>
        <w:t>(GUERRA, 2005)</w:t>
      </w:r>
      <w:r>
        <w:t>.</w:t>
      </w:r>
    </w:p>
    <w:p w14:paraId="2C9F235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Pr>
          <w:noProof/>
          <w:lang w:val="en-US"/>
        </w:rPr>
        <w:t xml:space="preserve"> </w:t>
      </w:r>
      <w:r w:rsidR="00E13CFE" w:rsidRPr="00E13CFE">
        <w:rPr>
          <w:noProof/>
          <w:lang w:val="en-US"/>
        </w:rPr>
        <w:t>(GUERRA, 2005)</w:t>
      </w:r>
      <w:r>
        <w:t>.</w:t>
      </w:r>
    </w:p>
    <w:p w14:paraId="701B40AE" w14:textId="77777777" w:rsidR="00241BEE" w:rsidRDefault="00241BEE" w:rsidP="00FF61D3">
      <w:r>
        <w:t>Nos próximos capítulos serão detalhados os principais tipos de teste utilizados neste trabalho.</w:t>
      </w:r>
    </w:p>
    <w:p w14:paraId="608D3404" w14:textId="77777777" w:rsidR="00A534A2" w:rsidRDefault="005D7F97" w:rsidP="00A534A2">
      <w:pPr>
        <w:pStyle w:val="Heading3"/>
      </w:pPr>
      <w:bookmarkStart w:id="124" w:name="_Toc172532254"/>
      <w:r>
        <w:t>TESTES DE UNIDADE</w:t>
      </w:r>
      <w:bookmarkEnd w:id="124"/>
    </w:p>
    <w:p w14:paraId="2411715F"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Pr>
          <w:noProof/>
          <w:lang w:val="en-US"/>
        </w:rPr>
        <w:t xml:space="preserve"> </w:t>
      </w:r>
      <w:r w:rsidR="00D21E48" w:rsidRPr="00D21E48">
        <w:rPr>
          <w:noProof/>
          <w:lang w:val="en-US"/>
        </w:rPr>
        <w:t>(MCGREGOR, 2001)</w:t>
      </w:r>
      <w:r>
        <w:t>.</w:t>
      </w:r>
    </w:p>
    <w:p w14:paraId="4C36FCEA"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749167B5" w14:textId="77777777" w:rsidR="003D5D0D" w:rsidRPr="00A534A2" w:rsidRDefault="003D5D0D" w:rsidP="00A534A2">
      <w:r>
        <w:t xml:space="preserve">Segundo </w:t>
      </w:r>
      <w:r w:rsidRPr="003D5D0D">
        <w:rPr>
          <w:noProof/>
          <w:lang w:val="en-US"/>
        </w:rPr>
        <w:t>(MCGREGOR, 2001)</w:t>
      </w:r>
      <w:r>
        <w:rPr>
          <w:noProof/>
          <w:lang w:val="en-US"/>
        </w:rPr>
        <w:t xml:space="preserve">, o tempo gasto com correção de problemas no sistema </w:t>
      </w:r>
      <w:r w:rsidR="008373EC">
        <w:rPr>
          <w:noProof/>
          <w:lang w:val="en-US"/>
        </w:rPr>
        <w:t xml:space="preserve">é reduzido drásticamente, já que as unidade </w:t>
      </w:r>
      <w:r w:rsidR="00FC6719">
        <w:rPr>
          <w:noProof/>
          <w:lang w:val="en-US"/>
        </w:rPr>
        <w:t>são</w:t>
      </w:r>
      <w:r w:rsidR="008373EC">
        <w:rPr>
          <w:noProof/>
          <w:lang w:val="en-US"/>
        </w:rPr>
        <w:t xml:space="preserve"> </w:t>
      </w:r>
      <w:r w:rsidR="00604C46">
        <w:rPr>
          <w:noProof/>
          <w:lang w:val="en-US"/>
        </w:rPr>
        <w:t xml:space="preserve">coesas e </w:t>
      </w:r>
      <w:r w:rsidR="008373EC">
        <w:rPr>
          <w:noProof/>
          <w:lang w:val="en-US"/>
        </w:rPr>
        <w:t>testadas corretamente</w:t>
      </w:r>
      <w:r w:rsidR="00604C46">
        <w:rPr>
          <w:noProof/>
          <w:lang w:val="en-US"/>
        </w:rPr>
        <w:t>.</w:t>
      </w:r>
    </w:p>
    <w:p w14:paraId="09448EA2" w14:textId="77777777" w:rsidR="005D7F97" w:rsidRDefault="005D7F97" w:rsidP="005D7F97">
      <w:pPr>
        <w:pStyle w:val="Heading3"/>
      </w:pPr>
      <w:bookmarkStart w:id="125" w:name="_Toc172532255"/>
      <w:r>
        <w:t>TESTES DE INTEGRAÇÃO</w:t>
      </w:r>
      <w:bookmarkEnd w:id="125"/>
    </w:p>
    <w:p w14:paraId="26208457"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Pr>
          <w:noProof/>
          <w:lang w:val="en-US"/>
        </w:rPr>
        <w:t xml:space="preserve"> </w:t>
      </w:r>
      <w:r w:rsidR="00EF47FE" w:rsidRPr="00EF47FE">
        <w:rPr>
          <w:noProof/>
          <w:lang w:val="en-US"/>
        </w:rPr>
        <w:t>(MCGREGOR, 2001)</w:t>
      </w:r>
      <w:r>
        <w:t>.</w:t>
      </w:r>
      <w:r w:rsidR="00F94AC5">
        <w:t xml:space="preserve"> </w:t>
      </w:r>
    </w:p>
    <w:p w14:paraId="4881CCE1"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Pr>
          <w:noProof/>
          <w:lang w:val="en-US"/>
        </w:rPr>
        <w:t xml:space="preserve"> </w:t>
      </w:r>
      <w:r w:rsidR="00EF47FE" w:rsidRPr="00EF47FE">
        <w:rPr>
          <w:noProof/>
          <w:lang w:val="en-US"/>
        </w:rPr>
        <w:t>(MCGREGOR, 2001)</w:t>
      </w:r>
      <w:r w:rsidR="00F94AC5">
        <w:t>.</w:t>
      </w:r>
    </w:p>
    <w:p w14:paraId="369DB452" w14:textId="77777777" w:rsidR="00245E5F" w:rsidRDefault="0085062B" w:rsidP="00F94AC5">
      <w:r>
        <w:t xml:space="preserve">Segundo </w:t>
      </w:r>
      <w:r w:rsidRPr="0085062B">
        <w:rPr>
          <w:noProof/>
          <w:lang w:val="en-US"/>
        </w:rPr>
        <w:t>(MCGREGOR, 2001)</w:t>
      </w:r>
      <w:r>
        <w:t xml:space="preserve"> o</w:t>
      </w:r>
      <w:r w:rsidR="00245E5F">
        <w:t xml:space="preserve"> principal objeto de um teste de integração é garantir que as mensagens enviadas de um objeto para outro sejam executadas de maneira correta. </w:t>
      </w:r>
    </w:p>
    <w:p w14:paraId="5B1B8CCC" w14:textId="77777777" w:rsidR="00245E5F" w:rsidRPr="00840E67" w:rsidRDefault="00245E5F" w:rsidP="00F94AC5">
      <w:r>
        <w:t>Antes de realizar testes de integração deve-se garantir que as unidades participantes do teste estão cobertas por testes de unidade.</w:t>
      </w:r>
    </w:p>
    <w:p w14:paraId="4AF5543C" w14:textId="77777777" w:rsidR="0096603A" w:rsidRDefault="0096603A" w:rsidP="0096603A">
      <w:pPr>
        <w:pStyle w:val="Heading2"/>
      </w:pPr>
      <w:bookmarkStart w:id="126" w:name="_Toc172532256"/>
      <w:r>
        <w:lastRenderedPageBreak/>
        <w:t>TESTES AUTOMATIZADOS</w:t>
      </w:r>
      <w:bookmarkEnd w:id="126"/>
    </w:p>
    <w:p w14:paraId="40AD71BD" w14:textId="7777777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Pr>
          <w:noProof/>
          <w:lang w:val="en-US"/>
        </w:rPr>
        <w:t xml:space="preserve"> </w:t>
      </w:r>
      <w:r w:rsidR="00E13CFE" w:rsidRPr="00E13CFE">
        <w:rPr>
          <w:noProof/>
          <w:lang w:val="en-US"/>
        </w:rPr>
        <w:t>(GUERRA, 2005)</w:t>
      </w:r>
      <w:r>
        <w:t>, com o intuído de contornar este problema surgiu o conceito de automação de testes.</w:t>
      </w:r>
    </w:p>
    <w:p w14:paraId="58F147BC"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Pr>
          <w:noProof/>
          <w:lang w:val="en-US"/>
        </w:rPr>
        <w:t xml:space="preserve"> </w:t>
      </w:r>
      <w:r w:rsidR="00E13CFE" w:rsidRPr="00E13CFE">
        <w:rPr>
          <w:noProof/>
          <w:lang w:val="en-US"/>
        </w:rPr>
        <w:t>(DUSTIN, 2002)</w:t>
      </w:r>
      <w:r>
        <w:t>.</w:t>
      </w:r>
      <w:r w:rsidR="00C735FA">
        <w:t xml:space="preserve"> </w:t>
      </w:r>
    </w:p>
    <w:p w14:paraId="3B59DC9A" w14:textId="77777777" w:rsidR="006346EA" w:rsidRDefault="00572D12" w:rsidP="00334A1F">
      <w:r>
        <w:t>Com a execução d</w:t>
      </w:r>
      <w:r w:rsidR="00C735FA">
        <w:t xml:space="preserve">os testes de regressão de maneira automatizada podemos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Pr>
          <w:noProof/>
          <w:lang w:val="en-US"/>
        </w:rPr>
        <w:t xml:space="preserve"> </w:t>
      </w:r>
      <w:r w:rsidR="00E13CFE" w:rsidRPr="00E13CFE">
        <w:rPr>
          <w:noProof/>
          <w:lang w:val="en-US"/>
        </w:rPr>
        <w:t>(DUSTIN, 2002)</w:t>
      </w:r>
      <w:r w:rsidR="00C735FA">
        <w:t>.</w:t>
      </w:r>
      <w:r w:rsidR="009C6BEE">
        <w:tab/>
      </w:r>
    </w:p>
    <w:p w14:paraId="0170C99B" w14:textId="77777777" w:rsidR="00E40649" w:rsidRPr="00844FF3"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s do sistema em desenvolvimento, fazendo com que o conjunto de testes automatizados esteja sempre atualizado.</w:t>
      </w:r>
    </w:p>
    <w:p w14:paraId="5EF2E1A0" w14:textId="77777777" w:rsidR="0096603A" w:rsidRDefault="0096603A" w:rsidP="0096603A">
      <w:pPr>
        <w:pStyle w:val="Heading2"/>
        <w:rPr>
          <w:noProof/>
          <w:lang w:val="en-US"/>
        </w:rPr>
      </w:pPr>
      <w:bookmarkStart w:id="127" w:name="_Toc172532257"/>
      <w:r>
        <w:t>LINGUAGEM DE PROGRAMAÇÃO RUBY</w:t>
      </w:r>
      <w:bookmarkEnd w:id="127"/>
    </w:p>
    <w:p w14:paraId="26C6984F" w14:textId="77777777" w:rsidR="002F2696" w:rsidRDefault="00321AA3" w:rsidP="002F2696">
      <w:r>
        <w:t>A linguagem de programação R</w:t>
      </w:r>
      <w:r w:rsidR="007035DA">
        <w:t>uby foi criada por Yuki</w:t>
      </w:r>
      <w:r w:rsidR="007035DA">
        <w:tab/>
        <w:t>hiro Mats</w:t>
      </w:r>
      <w:r w:rsidR="0076574C">
        <w:t>umoto, no Japão, no ano de 1995, desde então vem se tornando uma linguagem robusta o suficiente para ser utilizada em sistemas de qualquer natureza</w:t>
      </w:r>
      <w:r w:rsidR="00620428">
        <w:rPr>
          <w:noProof/>
          <w:lang w:val="en-US"/>
        </w:rPr>
        <w:t xml:space="preserve"> </w:t>
      </w:r>
      <w:r w:rsidR="00620428" w:rsidRPr="00620428">
        <w:rPr>
          <w:noProof/>
          <w:lang w:val="en-US"/>
        </w:rPr>
        <w:t>(MATSUMOTO, 2001)</w:t>
      </w:r>
      <w:r w:rsidR="0076574C">
        <w:t>.</w:t>
      </w:r>
    </w:p>
    <w:p w14:paraId="2BCDE432"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14B80F4F" w14:textId="77777777" w:rsidR="00374A11" w:rsidRDefault="00374A11" w:rsidP="002F2696">
      <w:r>
        <w:t>Muitas linguagens de programação incorporaram aspectos de programação orientada a objetos, mas poucas conseguem ser totalmente orientadas a objetos assim como Ruby</w:t>
      </w:r>
      <w:r w:rsidR="00620428">
        <w:rPr>
          <w:noProof/>
          <w:lang w:val="en-US"/>
        </w:rPr>
        <w:t xml:space="preserve"> </w:t>
      </w:r>
      <w:r w:rsidR="00620428" w:rsidRPr="00620428">
        <w:rPr>
          <w:noProof/>
          <w:lang w:val="en-US"/>
        </w:rPr>
        <w:t>(MATSUMOTO, 2001)</w:t>
      </w:r>
      <w:r>
        <w:t xml:space="preserve">. </w:t>
      </w:r>
    </w:p>
    <w:p w14:paraId="74300590" w14:textId="77777777" w:rsidR="00CE2EE6"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Pr>
          <w:noProof/>
          <w:lang w:val="en-US"/>
        </w:rPr>
        <w:t xml:space="preserve"> </w:t>
      </w:r>
      <w:r w:rsidR="00E275B0" w:rsidRPr="00E275B0">
        <w:rPr>
          <w:noProof/>
          <w:lang w:val="en-US"/>
        </w:rPr>
        <w:t>(SIERRA, 2008)</w:t>
      </w:r>
      <w:r>
        <w:t xml:space="preserve">. </w:t>
      </w:r>
      <w:r w:rsidR="004735F0">
        <w:t>Em Ruby até os inteiros são objetos da classe FixNum.</w:t>
      </w:r>
    </w:p>
    <w:p w14:paraId="71526A88" w14:textId="77777777" w:rsidR="002252C8" w:rsidRDefault="002252C8" w:rsidP="002F2696">
      <w:r>
        <w:t xml:space="preserve">Segundo </w:t>
      </w:r>
      <w:r w:rsidRPr="002252C8">
        <w:rPr>
          <w:noProof/>
          <w:lang w:val="en-US"/>
        </w:rPr>
        <w:t>(MATSUMOTO, 2001)</w:t>
      </w:r>
      <w:r>
        <w:t xml:space="preserve">, quando a linguagem Ruby foi desenvolvida o principal foco de seu criador era gerar uma linguagem que pudesse aumentar a produtividade </w:t>
      </w:r>
      <w:r>
        <w:lastRenderedPageBreak/>
        <w:t>dos desenvolvedores de forma fácil, com base nessa necessidade do criador da linguagem, Ruby adquiriu algumas características, descritas abaixo</w:t>
      </w:r>
      <w:r w:rsidR="008470ED">
        <w:rPr>
          <w:noProof/>
          <w:lang w:val="en-US"/>
        </w:rPr>
        <w:t xml:space="preserve"> </w:t>
      </w:r>
      <w:r w:rsidR="008470ED" w:rsidRPr="008470ED">
        <w:rPr>
          <w:noProof/>
          <w:lang w:val="en-US"/>
        </w:rPr>
        <w:t>(MATSUMOTO, 2001)</w:t>
      </w:r>
      <w:r>
        <w:t>:</w:t>
      </w:r>
    </w:p>
    <w:p w14:paraId="01CDE21D" w14:textId="77777777" w:rsidR="002252C8" w:rsidRDefault="0000665E" w:rsidP="0000665E">
      <w:pPr>
        <w:numPr>
          <w:ilvl w:val="0"/>
          <w:numId w:val="25"/>
        </w:numPr>
      </w:pPr>
      <w:r>
        <w:t xml:space="preserve"> </w:t>
      </w:r>
      <w:r w:rsidR="004103B3">
        <w:t>Programaçã</w:t>
      </w:r>
      <w:r w:rsidR="00E21628">
        <w:t>o Interativa: Ruby é uma linguagem de script, ou seja, não é necessário compilar o código. Existe um interpretador para facilitar o desenvolvimento.</w:t>
      </w:r>
    </w:p>
    <w:p w14:paraId="52682C01" w14:textId="77777777" w:rsidR="00E21628" w:rsidRDefault="00726957" w:rsidP="00E21628">
      <w:pPr>
        <w:numPr>
          <w:ilvl w:val="0"/>
          <w:numId w:val="2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016D086C" w14:textId="77777777" w:rsidR="00726957" w:rsidRDefault="00917974" w:rsidP="0000665E">
      <w:pPr>
        <w:numPr>
          <w:ilvl w:val="0"/>
          <w:numId w:val="25"/>
        </w:numPr>
      </w:pPr>
      <w:r>
        <w:t xml:space="preserve"> Sintaxe Familiar:</w:t>
      </w:r>
      <w:r w:rsidR="00B209F9">
        <w:t xml:space="preserve"> </w:t>
      </w:r>
      <w:r w:rsidR="00BC1DE8">
        <w:t>A sintaxe da linguagem Ruby é muito parecida com a sintaxe de linguagens renomadas, como por exemplo, Java, Perl, Python, C/C++,  essa característica ajuda na disseminação da linguagem.</w:t>
      </w:r>
    </w:p>
    <w:p w14:paraId="4EE8CA7C" w14:textId="77777777" w:rsidR="00917974" w:rsidRDefault="00917974" w:rsidP="0000665E">
      <w:pPr>
        <w:numPr>
          <w:ilvl w:val="0"/>
          <w:numId w:val="2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53ACDA2D" w14:textId="77777777" w:rsidR="00917974" w:rsidRDefault="00917974" w:rsidP="00917974">
      <w:pPr>
        <w:numPr>
          <w:ilvl w:val="0"/>
          <w:numId w:val="25"/>
        </w:numPr>
      </w:pPr>
      <w:r>
        <w:t xml:space="preserve"> Portabilidade:</w:t>
      </w:r>
      <w:r w:rsidR="008B79BD">
        <w:t xml:space="preserve"> Programas escritos em Ruby podem ser rodados em qualquer ambiente computacional que possua um interpretador Ruby, ou seja, é possível criar programas Ruby em um plataforma e migrá-los para outra sem a necessidade de nenhuma modificação.</w:t>
      </w:r>
    </w:p>
    <w:p w14:paraId="293AE191" w14:textId="77777777" w:rsidR="00052BB4" w:rsidRDefault="00052BB4" w:rsidP="00052BB4">
      <w:pPr>
        <w:pStyle w:val="Heading2"/>
      </w:pPr>
      <w:bookmarkStart w:id="128" w:name="_Toc172532258"/>
      <w:r>
        <w:t>PADRÃO ARQUITETURAL MVC</w:t>
      </w:r>
      <w:bookmarkEnd w:id="128"/>
    </w:p>
    <w:p w14:paraId="52EC3CC2" w14:textId="77777777" w:rsidR="00052BB4" w:rsidRDefault="00052BB4" w:rsidP="00052BB4">
      <w:r>
        <w:t xml:space="preserve">Em 1979, Trygve Reenskaug desenvolveu um padrão arquitetural </w:t>
      </w:r>
      <w:r w:rsidR="00F76729">
        <w:t xml:space="preserve">para desenvolvimento de aplicativos, padrão </w:t>
      </w:r>
      <w:r>
        <w:t xml:space="preserve">conhecido como Modelo – Visão – Controlador </w:t>
      </w:r>
      <w:r w:rsidRPr="00052BB4">
        <w:rPr>
          <w:b/>
        </w:rPr>
        <w:t>(MVC)</w:t>
      </w:r>
      <w:r w:rsidR="007D58B5">
        <w:t>. Como o próprio nome sugere esse padrão arquitetural divide a arquitetura das aplicações em 3 camadas básicas</w:t>
      </w:r>
      <w:r w:rsidR="009F446F">
        <w:rPr>
          <w:noProof/>
          <w:lang w:val="en-US"/>
        </w:rPr>
        <w:t xml:space="preserve"> </w:t>
      </w:r>
      <w:r w:rsidR="009F446F" w:rsidRPr="009F446F">
        <w:rPr>
          <w:noProof/>
          <w:lang w:val="en-US"/>
        </w:rPr>
        <w:t>(RUBY, THOMAS e HANSSON, 2010)</w:t>
      </w:r>
      <w:r w:rsidR="007D58B5">
        <w:t>:</w:t>
      </w:r>
    </w:p>
    <w:p w14:paraId="4BE3CA73" w14:textId="77777777" w:rsidR="007D58B5" w:rsidRDefault="007D58B5" w:rsidP="007D58B5">
      <w:pPr>
        <w:numPr>
          <w:ilvl w:val="0"/>
          <w:numId w:val="26"/>
        </w:numPr>
      </w:pPr>
      <w:r>
        <w:t xml:space="preserve"> Modelo:</w:t>
      </w:r>
      <w:r w:rsidR="003045E0">
        <w:t xml:space="preserve"> O modelo é responsável por representar os estados dos objetos da aplicação. O estado dos objetos pode ser considerado transiente, quando o </w:t>
      </w:r>
      <w:r w:rsidR="003045E0">
        <w:lastRenderedPageBreak/>
        <w:t>estado é mantido apenas por algumas interações, ou persistente, quando o estado é grava em um mecanismo de persistência, como os banco de dados.</w:t>
      </w:r>
      <w:r w:rsidR="0055439C">
        <w:t xml:space="preserve"> O modelo é muito mais que apenas dados, ele assegura algumas regras de negócios relacionadas com os dados representados por ele.</w:t>
      </w:r>
    </w:p>
    <w:p w14:paraId="7CDA6DCC" w14:textId="77777777" w:rsidR="007D58B5" w:rsidRDefault="007D58B5" w:rsidP="007D58B5">
      <w:pPr>
        <w:numPr>
          <w:ilvl w:val="0"/>
          <w:numId w:val="26"/>
        </w:numPr>
      </w:pPr>
      <w:r>
        <w:t xml:space="preserve"> Visão:</w:t>
      </w:r>
      <w:r w:rsidR="0073753B">
        <w:t xml:space="preserve"> A visão é responsável por gerar a interface com o usuário, baseando-se nos dados do modelo.</w:t>
      </w:r>
    </w:p>
    <w:p w14:paraId="62B32B03" w14:textId="77777777" w:rsidR="007D58B5" w:rsidRPr="007D58B5" w:rsidRDefault="007D58B5" w:rsidP="007D58B5">
      <w:pPr>
        <w:numPr>
          <w:ilvl w:val="0"/>
          <w:numId w:val="2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E85EE54" w14:textId="77777777" w:rsidR="0096603A" w:rsidRDefault="0096603A" w:rsidP="005E45AF">
      <w:pPr>
        <w:pStyle w:val="Heading2"/>
      </w:pPr>
      <w:bookmarkStart w:id="129" w:name="_Toc172532259"/>
      <w:r>
        <w:t>FRAMEWORK DE DESENVOLVIMENTO RAILS</w:t>
      </w:r>
      <w:bookmarkEnd w:id="129"/>
    </w:p>
    <w:p w14:paraId="4314D6FF" w14:textId="77777777" w:rsidR="000B0AF9" w:rsidRDefault="000B0AF9" w:rsidP="000B0AF9">
      <w:r>
        <w:t xml:space="preserve">Rails é um framework para desenvolvimento de aplicações para web escrito em Ruby. </w:t>
      </w:r>
      <w:r w:rsidR="00735346">
        <w:t xml:space="preserve">Criado por David Heinemeier Hansson, tem como seu principal objetivo </w:t>
      </w:r>
      <w:r>
        <w:t>facilitar o desenvolvimento de aplicações para web, levando em consideração alguns aspectos que os desenvolvedores precisam conhecer para começar a desenvolver uma aplicação</w:t>
      </w:r>
      <w:r w:rsidR="00EB0A5F">
        <w:rPr>
          <w:noProof/>
          <w:lang w:val="en-US"/>
        </w:rPr>
        <w:t xml:space="preserve"> </w:t>
      </w:r>
      <w:r w:rsidR="00EB0A5F" w:rsidRPr="00EB0A5F">
        <w:rPr>
          <w:noProof/>
          <w:lang w:val="en-US"/>
        </w:rPr>
        <w:t>(RUBY, THOMAS e HANSSON, 2010)</w:t>
      </w:r>
      <w:r>
        <w:t>.</w:t>
      </w:r>
    </w:p>
    <w:p w14:paraId="1188BD3F" w14:textId="77777777" w:rsidR="0014341A" w:rsidRDefault="0014341A" w:rsidP="000B0AF9">
      <w:r>
        <w:t>Os principais conceitos utilizados na criação do Rails foram:</w:t>
      </w:r>
    </w:p>
    <w:p w14:paraId="45D0CDBD" w14:textId="77777777" w:rsidR="0014341A" w:rsidRDefault="0014341A" w:rsidP="0014341A">
      <w:pPr>
        <w:numPr>
          <w:ilvl w:val="0"/>
          <w:numId w:val="27"/>
        </w:numPr>
      </w:pPr>
      <w:r>
        <w:t xml:space="preserve"> Convenção ao invés de configuração: Principal fundamento do framework, para tudo no Rails existe uma convenção, como por exemplo:</w:t>
      </w:r>
    </w:p>
    <w:p w14:paraId="767199CF" w14:textId="77777777" w:rsidR="0014341A" w:rsidRDefault="0014341A" w:rsidP="0014341A">
      <w:pPr>
        <w:numPr>
          <w:ilvl w:val="1"/>
          <w:numId w:val="27"/>
        </w:numPr>
      </w:pPr>
      <w:r>
        <w:t xml:space="preserve"> Estrutura de diretórios da aplicação;</w:t>
      </w:r>
    </w:p>
    <w:p w14:paraId="7F268558" w14:textId="77777777" w:rsidR="0014341A" w:rsidRDefault="0014341A" w:rsidP="0014341A">
      <w:pPr>
        <w:numPr>
          <w:ilvl w:val="1"/>
          <w:numId w:val="27"/>
        </w:numPr>
      </w:pPr>
      <w:r>
        <w:t xml:space="preserve"> Padrão de nomes dos controladores, sempre seguindo o nome dos modelos;</w:t>
      </w:r>
    </w:p>
    <w:p w14:paraId="03D67796" w14:textId="77777777" w:rsidR="0014341A" w:rsidRDefault="0014341A" w:rsidP="0014341A">
      <w:pPr>
        <w:numPr>
          <w:ilvl w:val="1"/>
          <w:numId w:val="27"/>
        </w:numPr>
      </w:pPr>
      <w:r>
        <w:t xml:space="preserve"> Padrão de nomes das visões, sempre seguindo os nomes das ações dos controladores;</w:t>
      </w:r>
    </w:p>
    <w:p w14:paraId="55B65749" w14:textId="77777777" w:rsidR="0014341A" w:rsidRDefault="0014341A" w:rsidP="0014341A">
      <w:pPr>
        <w:numPr>
          <w:ilvl w:val="1"/>
          <w:numId w:val="27"/>
        </w:numPr>
      </w:pPr>
      <w:r>
        <w:t xml:space="preserve"> Padrão de nomes de tabelas do banco de dados, sempre o nome do modelo no plural;</w:t>
      </w:r>
    </w:p>
    <w:p w14:paraId="4F3F6249" w14:textId="77777777" w:rsidR="00DB1653" w:rsidRDefault="00DB1653" w:rsidP="00DB1653">
      <w:pPr>
        <w:ind w:left="1429" w:firstLine="0"/>
      </w:pPr>
      <w:r>
        <w:t>Conhecer e obedecer as convenções é muito importante para aproveitar todas as facilidades do framework</w:t>
      </w:r>
      <w:r w:rsidR="000F5CCC">
        <w:t>.</w:t>
      </w:r>
    </w:p>
    <w:p w14:paraId="4DAA7165" w14:textId="77777777" w:rsidR="00484A93" w:rsidRDefault="00484A93" w:rsidP="00DB1653">
      <w:pPr>
        <w:ind w:left="1429" w:firstLine="0"/>
      </w:pPr>
    </w:p>
    <w:p w14:paraId="1ECD1898" w14:textId="77777777" w:rsidR="002254E4" w:rsidRDefault="0014341A" w:rsidP="002254E4">
      <w:pPr>
        <w:numPr>
          <w:ilvl w:val="0"/>
          <w:numId w:val="27"/>
        </w:numPr>
      </w:pPr>
      <w:r>
        <w:t xml:space="preserve"> Não se repita:</w:t>
      </w:r>
      <w:r w:rsidR="000F5CCC">
        <w:t xml:space="preserve"> Grande facilidade para reu</w:t>
      </w:r>
      <w:r w:rsidR="002254E4">
        <w:t>so de código através de plugins. Alguns do plugins mais populares para o desenvolvimento Rails são:</w:t>
      </w:r>
    </w:p>
    <w:p w14:paraId="3D353E16" w14:textId="77777777" w:rsidR="002254E4" w:rsidRDefault="002254E4" w:rsidP="002254E4">
      <w:pPr>
        <w:numPr>
          <w:ilvl w:val="1"/>
          <w:numId w:val="27"/>
        </w:numPr>
      </w:pPr>
      <w:r>
        <w:lastRenderedPageBreak/>
        <w:t xml:space="preserve"> Devise: É capaz de criar uma estrutura completa para autenticação de usuários;</w:t>
      </w:r>
    </w:p>
    <w:p w14:paraId="3E9B94AE" w14:textId="77777777" w:rsidR="002254E4" w:rsidRDefault="002254E4" w:rsidP="002254E4">
      <w:pPr>
        <w:numPr>
          <w:ilvl w:val="1"/>
          <w:numId w:val="27"/>
        </w:numPr>
      </w:pPr>
      <w:r>
        <w:t xml:space="preserve"> Will Paginate: Serve para paginar os itens nas listagens;</w:t>
      </w:r>
    </w:p>
    <w:p w14:paraId="71A3A402" w14:textId="77777777" w:rsidR="00C81623" w:rsidRDefault="00C81623" w:rsidP="002254E4">
      <w:pPr>
        <w:numPr>
          <w:ilvl w:val="1"/>
          <w:numId w:val="27"/>
        </w:numPr>
      </w:pPr>
      <w:r>
        <w:t xml:space="preserve"> PaperClip: Serve para controlar upload de arquivos;</w:t>
      </w:r>
    </w:p>
    <w:p w14:paraId="2DD7E7E6" w14:textId="77777777" w:rsidR="00484A93" w:rsidRDefault="00484A93" w:rsidP="00484A93">
      <w:pPr>
        <w:ind w:left="1789" w:firstLine="0"/>
      </w:pPr>
    </w:p>
    <w:p w14:paraId="4EE8301B" w14:textId="77777777" w:rsidR="00C81623" w:rsidRDefault="00C81623" w:rsidP="00C81623">
      <w:r>
        <w:t>A estrutura interna do Rails é divida nos seguintes componentes</w:t>
      </w:r>
      <w:r w:rsidR="0093083C">
        <w:rPr>
          <w:noProof/>
          <w:lang w:val="en-US"/>
        </w:rPr>
        <w:t xml:space="preserve"> </w:t>
      </w:r>
      <w:r w:rsidR="0093083C" w:rsidRPr="0093083C">
        <w:rPr>
          <w:noProof/>
          <w:lang w:val="en-US"/>
        </w:rPr>
        <w:t>(FERNANDEZ, 2010)</w:t>
      </w:r>
      <w:r>
        <w:t>:</w:t>
      </w:r>
    </w:p>
    <w:p w14:paraId="3C8A5593" w14:textId="77777777" w:rsidR="00C81623" w:rsidRDefault="00C81623" w:rsidP="00C81623">
      <w:pPr>
        <w:numPr>
          <w:ilvl w:val="0"/>
          <w:numId w:val="27"/>
        </w:numPr>
      </w:pPr>
      <w:r>
        <w:t xml:space="preserve"> Action Controller</w:t>
      </w:r>
      <w:r w:rsidR="00127898">
        <w:t>: Cuida do gerenciamento dos controles das aplicações. Processa as requisições HTTP, extrai os parâmetros e faz o encaminhamento para a ação desejada. Outros serviços provenientes do Action Controller são:</w:t>
      </w:r>
    </w:p>
    <w:p w14:paraId="2201B31C" w14:textId="77777777" w:rsidR="00127898" w:rsidRDefault="00127898" w:rsidP="00127898">
      <w:pPr>
        <w:numPr>
          <w:ilvl w:val="1"/>
          <w:numId w:val="27"/>
        </w:numPr>
      </w:pPr>
      <w:r>
        <w:t xml:space="preserve"> Gerenciamento de sessões HTTP;</w:t>
      </w:r>
    </w:p>
    <w:p w14:paraId="3640F052" w14:textId="77777777" w:rsidR="00127898" w:rsidRDefault="00127898" w:rsidP="00127898">
      <w:pPr>
        <w:numPr>
          <w:ilvl w:val="1"/>
          <w:numId w:val="27"/>
        </w:numPr>
      </w:pPr>
      <w:r>
        <w:t xml:space="preserve"> Renderização de templates;</w:t>
      </w:r>
    </w:p>
    <w:p w14:paraId="745047A3" w14:textId="77777777" w:rsidR="00127898" w:rsidRDefault="00127898" w:rsidP="00127898">
      <w:pPr>
        <w:numPr>
          <w:ilvl w:val="1"/>
          <w:numId w:val="27"/>
        </w:numPr>
      </w:pPr>
      <w:r>
        <w:t xml:space="preserve"> Redirecionamentos.</w:t>
      </w:r>
    </w:p>
    <w:p w14:paraId="46D92DDA" w14:textId="77777777" w:rsidR="00127898" w:rsidRDefault="00C81623" w:rsidP="00127898">
      <w:pPr>
        <w:numPr>
          <w:ilvl w:val="0"/>
          <w:numId w:val="27"/>
        </w:numPr>
      </w:pPr>
      <w:r>
        <w:t xml:space="preserve"> Action Dispatch</w:t>
      </w:r>
      <w:r w:rsidR="00127898">
        <w:t xml:space="preserve">: </w:t>
      </w:r>
      <w:r w:rsidR="00A63389">
        <w:t>É responsável pelo roteamento das requisições HTTP.</w:t>
      </w:r>
      <w:r w:rsidR="00127898">
        <w:t xml:space="preserve"> </w:t>
      </w:r>
    </w:p>
    <w:p w14:paraId="14C0E4EE" w14:textId="77777777" w:rsidR="00C81623" w:rsidRDefault="00C81623" w:rsidP="00C81623">
      <w:pPr>
        <w:numPr>
          <w:ilvl w:val="0"/>
          <w:numId w:val="27"/>
        </w:numPr>
      </w:pPr>
      <w:r>
        <w:t xml:space="preserve"> Action View</w:t>
      </w:r>
      <w:r w:rsidR="00A63389">
        <w:t>: É responsável pela geração das respostas para as requisições feitas, por padrão Rails tem suporte a html, xml e json.</w:t>
      </w:r>
    </w:p>
    <w:p w14:paraId="471B450B" w14:textId="77777777" w:rsidR="00C81623" w:rsidRDefault="00C81623" w:rsidP="00910AAC">
      <w:pPr>
        <w:numPr>
          <w:ilvl w:val="0"/>
          <w:numId w:val="27"/>
        </w:numPr>
      </w:pPr>
      <w:r>
        <w:t xml:space="preserve"> Action Mailer</w:t>
      </w:r>
      <w:r w:rsidR="00A63389">
        <w:t xml:space="preserve">: </w:t>
      </w:r>
      <w:r w:rsidR="00CF533E">
        <w:t>É utilizado para gerenciar o envio e recebimento de e-mails.</w:t>
      </w:r>
    </w:p>
    <w:p w14:paraId="7C3494E1" w14:textId="77777777" w:rsidR="00910AAC" w:rsidRDefault="00C81623" w:rsidP="00C81623">
      <w:pPr>
        <w:numPr>
          <w:ilvl w:val="0"/>
          <w:numId w:val="27"/>
        </w:numPr>
      </w:pPr>
      <w:r>
        <w:t xml:space="preserve"> Active Record</w:t>
      </w:r>
      <w:r w:rsidR="00910AAC">
        <w:t>: É a base para os modelos nas aplicações Rails. Algumas de suas características são:</w:t>
      </w:r>
    </w:p>
    <w:p w14:paraId="08406C6F" w14:textId="77777777" w:rsidR="00C81623" w:rsidRDefault="00910AAC" w:rsidP="00910AAC">
      <w:pPr>
        <w:numPr>
          <w:ilvl w:val="1"/>
          <w:numId w:val="27"/>
        </w:numPr>
      </w:pPr>
      <w:r>
        <w:t xml:space="preserve"> Possibilita a independência de uma banco de dados específico;</w:t>
      </w:r>
    </w:p>
    <w:p w14:paraId="2A8C98FF" w14:textId="77777777" w:rsidR="00910AAC" w:rsidRDefault="00910AAC" w:rsidP="00910AAC">
      <w:pPr>
        <w:numPr>
          <w:ilvl w:val="1"/>
          <w:numId w:val="27"/>
        </w:numPr>
      </w:pPr>
      <w:r>
        <w:t xml:space="preserve"> É capaz de fazer buscas avançadas;</w:t>
      </w:r>
    </w:p>
    <w:p w14:paraId="6ED62ABA" w14:textId="77777777" w:rsidR="00C81623" w:rsidRDefault="00910AAC" w:rsidP="0019427B">
      <w:pPr>
        <w:numPr>
          <w:ilvl w:val="1"/>
          <w:numId w:val="27"/>
        </w:numPr>
      </w:pPr>
      <w:r>
        <w:t xml:space="preserve"> Possibilita a criação de relacionamentos entre os modelos.</w:t>
      </w:r>
    </w:p>
    <w:p w14:paraId="29321556" w14:textId="77777777" w:rsidR="00C81623" w:rsidRPr="004C40AE" w:rsidRDefault="00C81623" w:rsidP="00C81623">
      <w:pPr>
        <w:numPr>
          <w:ilvl w:val="0"/>
          <w:numId w:val="27"/>
        </w:numPr>
      </w:pPr>
      <w:r>
        <w:t xml:space="preserve"> Active Sup</w:t>
      </w:r>
      <w:r w:rsidR="000A4834">
        <w:t>p</w:t>
      </w:r>
      <w:r>
        <w:t>ort</w:t>
      </w:r>
      <w:r w:rsidR="0019427B">
        <w:t xml:space="preserve">: </w:t>
      </w:r>
      <w:r w:rsidR="0060088E">
        <w:t xml:space="preserve">Classes utilitárias usadas por todo o framework </w:t>
      </w:r>
      <w:r w:rsidR="00EA3EE6">
        <w:t>Rails.</w:t>
      </w:r>
      <w:r w:rsidR="00EA3EE6" w:rsidRPr="004C40AE">
        <w:t xml:space="preserve"> </w:t>
      </w:r>
    </w:p>
    <w:p w14:paraId="01695026" w14:textId="77777777" w:rsidR="0096603A" w:rsidRDefault="0096603A" w:rsidP="0096603A">
      <w:pPr>
        <w:pStyle w:val="Heading2"/>
      </w:pPr>
      <w:bookmarkStart w:id="130" w:name="_Toc172532260"/>
      <w:r>
        <w:t xml:space="preserve">DESENVOLVIMENTO </w:t>
      </w:r>
      <w:r w:rsidR="003F2538">
        <w:t xml:space="preserve">PARA DISPOSITIVOS </w:t>
      </w:r>
      <w:r>
        <w:t>M</w:t>
      </w:r>
      <w:r w:rsidR="003F2538">
        <w:t>ÓVEIS</w:t>
      </w:r>
      <w:bookmarkEnd w:id="130"/>
    </w:p>
    <w:p w14:paraId="4034755B" w14:textId="77777777" w:rsidR="00F22001" w:rsidRDefault="00B87130" w:rsidP="00F22001">
      <w:r>
        <w:rPr>
          <w:noProof/>
          <w:lang w:val="en-US"/>
        </w:rPr>
        <w:t>Segundo</w:t>
      </w:r>
      <w:r w:rsidR="00022C55">
        <w:rPr>
          <w:noProof/>
          <w:lang w:val="en-US"/>
        </w:rPr>
        <w:t xml:space="preserve"> </w:t>
      </w:r>
      <w:r w:rsidR="00022C55" w:rsidRPr="00022C55">
        <w:rPr>
          <w:noProof/>
          <w:lang w:val="en-US"/>
        </w:rPr>
        <w:t>(FLING, 2009)</w:t>
      </w:r>
      <w:r w:rsidR="00022C55">
        <w:rPr>
          <w:noProof/>
          <w:lang w:val="en-US"/>
        </w:rPr>
        <w:t xml:space="preserve"> </w:t>
      </w:r>
      <w:r>
        <w:rPr>
          <w:noProof/>
          <w:lang w:val="en-US"/>
        </w:rPr>
        <w:t>o</w:t>
      </w:r>
      <w:r w:rsidR="000D0FC3">
        <w:t xml:space="preserve"> telefone</w:t>
      </w:r>
      <w:r w:rsidR="00F22001">
        <w:t xml:space="preserve"> </w:t>
      </w:r>
      <w:r w:rsidR="00EB1546">
        <w:t>foi</w:t>
      </w:r>
      <w:r w:rsidR="000D0FC3">
        <w:t xml:space="preserve"> </w:t>
      </w:r>
      <w:r w:rsidR="0094732D">
        <w:t>uma das maiores invenções da humanidade, ele revolucionou as comunicações, possibilitando que pessoas</w:t>
      </w:r>
      <w:r w:rsidR="00F615F4">
        <w:t xml:space="preserve">, mesmo distantes, </w:t>
      </w:r>
      <w:r w:rsidR="000C2993">
        <w:t>consigam</w:t>
      </w:r>
      <w:r w:rsidR="00F615F4">
        <w:t xml:space="preserve"> se comunicar</w:t>
      </w:r>
      <w:r w:rsidR="006055F2">
        <w:t xml:space="preserve"> de maneira rápida e fácil</w:t>
      </w:r>
      <w:r w:rsidR="0094732D">
        <w:t>.</w:t>
      </w:r>
    </w:p>
    <w:p w14:paraId="3786FCB3"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50993FC2" w14:textId="77777777" w:rsidR="007E6795" w:rsidRDefault="007E6795" w:rsidP="008B7962">
      <w:r>
        <w:lastRenderedPageBreak/>
        <w:t>Graças a evolução do hardware para dispositivos móveis é possível</w:t>
      </w:r>
      <w:r w:rsidR="0062148B">
        <w:t xml:space="preserve">, cada vez mais, </w:t>
      </w:r>
      <w:r>
        <w:t>adicionar funcionalidades aos telefones atuais</w:t>
      </w:r>
      <w:r w:rsidR="000E2FCA">
        <w:t>.</w:t>
      </w:r>
    </w:p>
    <w:p w14:paraId="222FE26D"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220E271F" w14:textId="77777777" w:rsidR="00851364" w:rsidRDefault="002F555D" w:rsidP="00851364">
      <w:pPr>
        <w:pStyle w:val="Heading3"/>
      </w:pPr>
      <w:bookmarkStart w:id="131" w:name="_Toc172532261"/>
      <w:r>
        <w:t>J2</w:t>
      </w:r>
      <w:r w:rsidR="00851364">
        <w:t>ME</w:t>
      </w:r>
      <w:bookmarkEnd w:id="131"/>
    </w:p>
    <w:p w14:paraId="13FF9A98"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que têm como principal objetivo a criação de uma máquina virtual Java capaz de ser executada em dispositivos com limitações de recursos de hardware, ideal para dispositivos móveis.</w:t>
      </w:r>
    </w:p>
    <w:p w14:paraId="4FDA73E3"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0A9CADED" w14:textId="77777777" w:rsidR="004C0CAB" w:rsidRDefault="0051033C" w:rsidP="0051033C">
      <w:pPr>
        <w:numPr>
          <w:ilvl w:val="0"/>
          <w:numId w:val="28"/>
        </w:numPr>
      </w:pPr>
      <w:r>
        <w:t xml:space="preserve"> Celular;</w:t>
      </w:r>
    </w:p>
    <w:p w14:paraId="37C90423" w14:textId="77777777" w:rsidR="0051033C" w:rsidRDefault="0051033C" w:rsidP="0051033C">
      <w:pPr>
        <w:numPr>
          <w:ilvl w:val="0"/>
          <w:numId w:val="28"/>
        </w:numPr>
      </w:pPr>
      <w:r>
        <w:t xml:space="preserve"> Palm;</w:t>
      </w:r>
    </w:p>
    <w:p w14:paraId="35B07E8B" w14:textId="77777777" w:rsidR="0051033C" w:rsidRDefault="0051033C" w:rsidP="0051033C">
      <w:pPr>
        <w:numPr>
          <w:ilvl w:val="0"/>
          <w:numId w:val="28"/>
        </w:numPr>
      </w:pPr>
      <w:r>
        <w:t xml:space="preserve"> Pager;</w:t>
      </w:r>
    </w:p>
    <w:p w14:paraId="4EF36D71" w14:textId="77777777" w:rsidR="0051033C" w:rsidRDefault="0051033C" w:rsidP="0051033C">
      <w:pPr>
        <w:numPr>
          <w:ilvl w:val="0"/>
          <w:numId w:val="28"/>
        </w:numPr>
      </w:pPr>
      <w:r>
        <w:t xml:space="preserve"> Tablets;</w:t>
      </w:r>
    </w:p>
    <w:p w14:paraId="6BBA64CF"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t>bibliotecas, isso facilita o crescimento da comunidade que desenvolve para esta plataforma</w:t>
      </w:r>
      <w:r w:rsidR="00FA5CCF">
        <w:rPr>
          <w:noProof/>
          <w:lang w:val="en-US"/>
        </w:rPr>
        <w:t xml:space="preserve"> </w:t>
      </w:r>
      <w:r w:rsidR="00FA5CCF" w:rsidRPr="00FA5CCF">
        <w:rPr>
          <w:noProof/>
          <w:lang w:val="en-US"/>
        </w:rPr>
        <w:t>(RISCHPATER, 2008)</w:t>
      </w:r>
      <w:r>
        <w:t>.</w:t>
      </w:r>
    </w:p>
    <w:p w14:paraId="68BA5474" w14:textId="77777777" w:rsidR="00851364" w:rsidRDefault="00851364" w:rsidP="00851364">
      <w:pPr>
        <w:pStyle w:val="Heading3"/>
      </w:pPr>
      <w:bookmarkStart w:id="132" w:name="_Toc172532262"/>
      <w:r>
        <w:t>IPHONE</w:t>
      </w:r>
      <w:bookmarkEnd w:id="132"/>
    </w:p>
    <w:p w14:paraId="4F46DEB3"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6CDA5CD4"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A43871">
        <w:rPr>
          <w:noProof/>
          <w:lang w:val="en-US"/>
        </w:rPr>
        <w:t>(NEUBURG, 2011)</w:t>
      </w:r>
      <w:r>
        <w:t>.</w:t>
      </w:r>
    </w:p>
    <w:p w14:paraId="10282F20" w14:textId="77777777" w:rsidR="00E0145E" w:rsidRDefault="00E0145E" w:rsidP="000D2921">
      <w:r>
        <w:t xml:space="preserve">Segundo </w:t>
      </w:r>
      <w:r w:rsidRPr="00E0145E">
        <w:rPr>
          <w:noProof/>
          <w:lang w:val="en-US"/>
        </w:rPr>
        <w:t>(PILONE, 2010)</w:t>
      </w:r>
      <w:r>
        <w:t xml:space="preserve"> as ferramentas necessárias para o desenvolvimento de aplicações para IPhone são:</w:t>
      </w:r>
    </w:p>
    <w:p w14:paraId="70A486B6" w14:textId="77777777" w:rsidR="00E0145E" w:rsidRDefault="00E0145E" w:rsidP="00E0145E">
      <w:pPr>
        <w:numPr>
          <w:ilvl w:val="0"/>
          <w:numId w:val="30"/>
        </w:numPr>
      </w:pPr>
      <w:r>
        <w:t xml:space="preserve"> XCode: </w:t>
      </w:r>
      <w:r w:rsidR="005F64F2">
        <w:t xml:space="preserve">Ferramenta para </w:t>
      </w:r>
      <w:r w:rsidR="004B05DB">
        <w:t>gerenciamento e</w:t>
      </w:r>
      <w:r w:rsidR="005F64F2">
        <w:t xml:space="preserve"> edição de </w:t>
      </w:r>
      <w:r w:rsidR="004B05DB">
        <w:t xml:space="preserve">código para IPhone, com ele é possível navegar pelos diretórios do aplicativo, editar o código e depurar o código. É um ambiente de desenvolvimento completo e se integra </w:t>
      </w:r>
      <w:r w:rsidR="004B05DB">
        <w:lastRenderedPageBreak/>
        <w:t>completamente com os outros componentes necessários para o desenvolvimento de aplicativos para IPhone.</w:t>
      </w:r>
    </w:p>
    <w:p w14:paraId="72D0D4C6" w14:textId="77777777" w:rsidR="00E0145E" w:rsidRDefault="00E0145E" w:rsidP="00E0145E">
      <w:pPr>
        <w:numPr>
          <w:ilvl w:val="0"/>
          <w:numId w:val="30"/>
        </w:numPr>
      </w:pPr>
      <w:r>
        <w:t xml:space="preserve"> Interface Builder:</w:t>
      </w:r>
      <w:r w:rsidR="00095F02">
        <w:t xml:space="preserve"> Ferramenta para a criação das interfaces visuais da aplicação, você pode arrastar e soltar os componentes para criar suas interfaces visuais, facilitando muito o desenvolvimento.</w:t>
      </w:r>
    </w:p>
    <w:p w14:paraId="507F960E" w14:textId="77777777" w:rsidR="00E0145E" w:rsidRDefault="00E0145E" w:rsidP="00E0145E">
      <w:pPr>
        <w:numPr>
          <w:ilvl w:val="0"/>
          <w:numId w:val="30"/>
        </w:numPr>
      </w:pPr>
      <w:r>
        <w:t xml:space="preserve"> Instruments:</w:t>
      </w:r>
      <w:r w:rsidR="00095F02">
        <w:t xml:space="preserve"> Ferramenta utilizada para a coleta de dados de aplicações e otimização das mesmas.</w:t>
      </w:r>
    </w:p>
    <w:p w14:paraId="49AC871A" w14:textId="77777777" w:rsidR="00E0145E" w:rsidRPr="000D2921" w:rsidRDefault="00E0145E" w:rsidP="00E0145E">
      <w:pPr>
        <w:numPr>
          <w:ilvl w:val="0"/>
          <w:numId w:val="30"/>
        </w:numPr>
      </w:pPr>
      <w:r>
        <w:t xml:space="preserve"> IPhone Simulator:</w:t>
      </w:r>
      <w:r w:rsidR="00095F02">
        <w:t xml:space="preserve"> Simulador para testar o aplicativo a ser desenvolvido sem a necessidade de ter um IPhone em mãos para efetuar os testes, reduzindo o tempo de desenvolvimento.</w:t>
      </w:r>
    </w:p>
    <w:p w14:paraId="7AC7DF7C" w14:textId="77777777" w:rsidR="00851364" w:rsidRDefault="00851364" w:rsidP="00851364">
      <w:pPr>
        <w:pStyle w:val="Heading3"/>
      </w:pPr>
      <w:bookmarkStart w:id="133" w:name="_Toc172532263"/>
      <w:r>
        <w:t>ANDROID</w:t>
      </w:r>
      <w:bookmarkEnd w:id="133"/>
    </w:p>
    <w:p w14:paraId="60D59F97" w14:textId="77777777" w:rsidR="006E6492" w:rsidRDefault="006505D5" w:rsidP="00A43B8F">
      <w:r>
        <w:t xml:space="preserve">A plataforma Android foi criada sobre </w:t>
      </w:r>
      <w:r w:rsidR="00C905BF">
        <w:t xml:space="preserve">o kernel do Linux, ou seja, foi criada baseada num sistema operacional sólido e estável. </w:t>
      </w:r>
      <w:r w:rsidR="006E6492">
        <w:t>O Android tem sua arquitetura de sistema como é mostrado na figura a seguir</w:t>
      </w:r>
      <w:r w:rsidR="00A448E0">
        <w:t xml:space="preserve"> </w:t>
      </w:r>
      <w:r w:rsidR="00A448E0" w:rsidRPr="00A448E0">
        <w:rPr>
          <w:noProof/>
          <w:lang w:val="en-US"/>
        </w:rPr>
        <w:t>(BURNETTE, 2010)</w:t>
      </w:r>
      <w:r w:rsidR="006E6492">
        <w:t>:</w:t>
      </w:r>
    </w:p>
    <w:p w14:paraId="7E585452" w14:textId="77777777" w:rsidR="00927CBE" w:rsidRDefault="00927CBE" w:rsidP="00A43B8F"/>
    <w:p w14:paraId="1DA7C048" w14:textId="77777777" w:rsidR="006E6492" w:rsidRDefault="009551DD" w:rsidP="00927CBE">
      <w:pPr>
        <w:pStyle w:val="FIGURA"/>
      </w:pPr>
      <w:r>
        <w:pict w14:anchorId="44D81D02">
          <v:shape id="_x0000_i1027" type="#_x0000_t75" style="width:344.3pt;height:233.8pt">
            <v:imagedata r:id="rId13" o:title=""/>
          </v:shape>
        </w:pict>
      </w:r>
    </w:p>
    <w:p w14:paraId="4788529D" w14:textId="77777777" w:rsidR="006E6492" w:rsidRDefault="006E6492" w:rsidP="006E6492">
      <w:pPr>
        <w:pStyle w:val="FIGURA"/>
      </w:pPr>
      <w:r>
        <w:t>Figura 2.1 - Arquitetura do Android</w:t>
      </w:r>
    </w:p>
    <w:p w14:paraId="53D61D50" w14:textId="77777777" w:rsidR="006E6492" w:rsidRDefault="006E6492" w:rsidP="00A43B8F"/>
    <w:p w14:paraId="582F5C74" w14:textId="77777777" w:rsidR="00A43B8F" w:rsidRDefault="00C905BF" w:rsidP="00A43B8F">
      <w:r>
        <w:t xml:space="preserve">Internamente o Android utiliza-se de vários recursos do </w:t>
      </w:r>
      <w:r w:rsidR="00CC4FE1">
        <w:t xml:space="preserve">kernel do </w:t>
      </w:r>
      <w:r>
        <w:t>Linux:</w:t>
      </w:r>
    </w:p>
    <w:p w14:paraId="2BFAB88A" w14:textId="77777777" w:rsidR="00C905BF" w:rsidRDefault="00C905BF" w:rsidP="00C905BF">
      <w:pPr>
        <w:numPr>
          <w:ilvl w:val="0"/>
          <w:numId w:val="31"/>
        </w:numPr>
      </w:pPr>
      <w:r>
        <w:t xml:space="preserve"> Gerenciamento de memória;</w:t>
      </w:r>
    </w:p>
    <w:p w14:paraId="4C865D46" w14:textId="77777777" w:rsidR="00C905BF" w:rsidRDefault="00C905BF" w:rsidP="00C905BF">
      <w:pPr>
        <w:numPr>
          <w:ilvl w:val="0"/>
          <w:numId w:val="31"/>
        </w:numPr>
      </w:pPr>
      <w:r>
        <w:lastRenderedPageBreak/>
        <w:t xml:space="preserve"> Gerenciamento de processos;</w:t>
      </w:r>
    </w:p>
    <w:p w14:paraId="59B529C9" w14:textId="77777777" w:rsidR="006E6492" w:rsidRDefault="006E6492" w:rsidP="00C905BF">
      <w:pPr>
        <w:numPr>
          <w:ilvl w:val="0"/>
          <w:numId w:val="31"/>
        </w:numPr>
      </w:pPr>
      <w:r>
        <w:t xml:space="preserve"> Gerenciamento de Energia;</w:t>
      </w:r>
    </w:p>
    <w:p w14:paraId="1610D851" w14:textId="77777777" w:rsidR="00C905BF" w:rsidRDefault="00C905BF" w:rsidP="00E266DE">
      <w:pPr>
        <w:numPr>
          <w:ilvl w:val="0"/>
          <w:numId w:val="31"/>
        </w:numPr>
      </w:pPr>
      <w:r>
        <w:t xml:space="preserve"> Acesso a rede;</w:t>
      </w:r>
    </w:p>
    <w:p w14:paraId="1F475C2B" w14:textId="77777777" w:rsidR="006E6492" w:rsidRDefault="006E6492" w:rsidP="00E266DE">
      <w:pPr>
        <w:numPr>
          <w:ilvl w:val="0"/>
          <w:numId w:val="31"/>
        </w:numPr>
      </w:pPr>
      <w:r>
        <w:t xml:space="preserve"> Driver de comunicação com câmera;</w:t>
      </w:r>
    </w:p>
    <w:p w14:paraId="0FA78EB4" w14:textId="77777777" w:rsidR="006E6492" w:rsidRDefault="006E6492" w:rsidP="00E266DE">
      <w:pPr>
        <w:numPr>
          <w:ilvl w:val="0"/>
          <w:numId w:val="31"/>
        </w:numPr>
      </w:pPr>
      <w:r>
        <w:t xml:space="preserve"> Driver de comunicação com redes sem fio;</w:t>
      </w:r>
    </w:p>
    <w:p w14:paraId="2A1A41E5" w14:textId="77777777" w:rsidR="00CC4FE1" w:rsidRDefault="00CC4FE1" w:rsidP="00CC4FE1">
      <w:r>
        <w:t>A próxima camada acima do kernel é composta pelas bibliotecas nativas do sistema, essas bibliotecas são responsáveis por realizar operações básicas para</w:t>
      </w:r>
      <w:r w:rsidR="00565D8C">
        <w:t xml:space="preserve"> as camadas superiores. Alguns exemplos de componentes presentes na camada de bibliotecas são mostrados a seguir:</w:t>
      </w:r>
    </w:p>
    <w:p w14:paraId="4C5EB200" w14:textId="77777777" w:rsidR="00565D8C" w:rsidRDefault="00A448E0" w:rsidP="00A448E0">
      <w:pPr>
        <w:numPr>
          <w:ilvl w:val="0"/>
          <w:numId w:val="32"/>
        </w:numPr>
      </w:pPr>
      <w:r>
        <w:t xml:space="preserve"> Surface Manager:</w:t>
      </w:r>
      <w:r w:rsidR="00311832">
        <w:t xml:space="preserve"> </w:t>
      </w:r>
      <w:r w:rsidR="00FB2FEE">
        <w:t>Responsável pelo gerenciamento de janelas, possibilita a criação de diversos efeitos durante o uso do dispositivo.</w:t>
      </w:r>
    </w:p>
    <w:p w14:paraId="67DF9299" w14:textId="77777777" w:rsidR="00A448E0" w:rsidRDefault="00A448E0" w:rsidP="00A448E0">
      <w:pPr>
        <w:numPr>
          <w:ilvl w:val="0"/>
          <w:numId w:val="32"/>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0707E74E" w14:textId="77777777" w:rsidR="00F5563C" w:rsidRDefault="00F5563C" w:rsidP="00A448E0">
      <w:pPr>
        <w:numPr>
          <w:ilvl w:val="0"/>
          <w:numId w:val="32"/>
        </w:numPr>
      </w:pPr>
      <w:r>
        <w:t xml:space="preserve"> Codecs para vídeos e áudio:</w:t>
      </w:r>
      <w:r w:rsidR="00311832">
        <w:t xml:space="preserve"> São responsáveis por interpretar arquivos de áudio e vídeo em diversos formatos, alguns dois mais conhecidos são: AAC, AVC (H.264), H.263, MP3 e MPEG-4.</w:t>
      </w:r>
    </w:p>
    <w:p w14:paraId="55414824" w14:textId="77777777" w:rsidR="00F5563C" w:rsidRDefault="00F5563C" w:rsidP="00A448E0">
      <w:pPr>
        <w:numPr>
          <w:ilvl w:val="0"/>
          <w:numId w:val="32"/>
        </w:numPr>
      </w:pPr>
      <w:r>
        <w:t xml:space="preserve"> Banco de dados interno:</w:t>
      </w:r>
      <w:r w:rsidR="00760DDB">
        <w:t xml:space="preserve"> Banco de dados SQLite embutido, utilizado para armazenamento persistente de dados.</w:t>
      </w:r>
    </w:p>
    <w:p w14:paraId="44797EBF" w14:textId="77777777" w:rsidR="00F5563C" w:rsidRDefault="00F5563C" w:rsidP="00A448E0">
      <w:pPr>
        <w:numPr>
          <w:ilvl w:val="0"/>
          <w:numId w:val="32"/>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04002DEC"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15EE639F"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757076AB" w14:textId="77777777" w:rsidR="00245645" w:rsidRDefault="00245645" w:rsidP="00245645">
      <w:r>
        <w:t>A próxima camada, logo após a camada de execução, é a camada que possui aplicativos básicos para o funcionamento do telefone, como por exemplo:</w:t>
      </w:r>
    </w:p>
    <w:p w14:paraId="768568E4" w14:textId="77777777" w:rsidR="00245645" w:rsidRDefault="00B3160C" w:rsidP="00245645">
      <w:pPr>
        <w:numPr>
          <w:ilvl w:val="0"/>
          <w:numId w:val="33"/>
        </w:numPr>
      </w:pPr>
      <w:r>
        <w:lastRenderedPageBreak/>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7715ECE2" w14:textId="77777777" w:rsidR="00F31381" w:rsidRDefault="00B3160C" w:rsidP="00F31381">
      <w:pPr>
        <w:numPr>
          <w:ilvl w:val="0"/>
          <w:numId w:val="33"/>
        </w:numPr>
      </w:pPr>
      <w:r>
        <w:t xml:space="preserve"> </w:t>
      </w:r>
      <w:r w:rsidR="000A6167">
        <w:t>Provedor de conteúdo</w:t>
      </w:r>
      <w:r>
        <w:t>:</w:t>
      </w:r>
      <w:r w:rsidR="00F31381">
        <w:t xml:space="preserve"> Armazena dados que devem ser compartilhados entre os aplicativos, como por exemplo os contatos do telefone do usuário. </w:t>
      </w:r>
    </w:p>
    <w:p w14:paraId="1F2D9643" w14:textId="77777777" w:rsidR="00B3160C" w:rsidRDefault="00B3160C" w:rsidP="00245645">
      <w:pPr>
        <w:numPr>
          <w:ilvl w:val="0"/>
          <w:numId w:val="33"/>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32EA3B11" w14:textId="77777777" w:rsidR="00B3160C" w:rsidRDefault="00B3160C" w:rsidP="00245645">
      <w:pPr>
        <w:numPr>
          <w:ilvl w:val="0"/>
          <w:numId w:val="33"/>
        </w:numPr>
      </w:pPr>
      <w:r>
        <w:t xml:space="preserve"> </w:t>
      </w:r>
      <w:r w:rsidR="000A6167">
        <w:t>Gerenciador de localização</w:t>
      </w:r>
      <w:r w:rsidR="00AB0DE0">
        <w:t>:</w:t>
      </w:r>
      <w:r w:rsidR="003E5941">
        <w:t xml:space="preserve"> Responsável por capturar e disponibilizar, para as aplicações, dados sobre a localização do dispositivo.</w:t>
      </w:r>
    </w:p>
    <w:p w14:paraId="5EE8D3E4" w14:textId="77777777" w:rsidR="00AB0DE0" w:rsidRDefault="00AB0DE0" w:rsidP="00245645">
      <w:pPr>
        <w:numPr>
          <w:ilvl w:val="0"/>
          <w:numId w:val="33"/>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2515AE11" w14:textId="77777777" w:rsidR="00415DC2" w:rsidRDefault="00415DC2" w:rsidP="00415DC2">
      <w:r>
        <w:t>A última camada na arquitetura de aplicações Android é a camada dos aplicativos que rodam no Android. Essa é a camada pela qual o usuário vai interagir com o sistema, enviando eventos e requisições para os aplicativos. Alguns dos aplicativos que já vem instalados por num sistema Android são:</w:t>
      </w:r>
    </w:p>
    <w:p w14:paraId="4BC38CA7" w14:textId="77777777" w:rsidR="00415DC2" w:rsidRDefault="00415DC2" w:rsidP="00415DC2">
      <w:pPr>
        <w:numPr>
          <w:ilvl w:val="0"/>
          <w:numId w:val="34"/>
        </w:numPr>
      </w:pPr>
      <w:r>
        <w:t xml:space="preserve"> Aplicativo para discagem de números de telefone;</w:t>
      </w:r>
    </w:p>
    <w:p w14:paraId="27F7D1A3" w14:textId="77777777" w:rsidR="00415DC2" w:rsidRDefault="00415DC2" w:rsidP="00415DC2">
      <w:pPr>
        <w:numPr>
          <w:ilvl w:val="0"/>
          <w:numId w:val="34"/>
        </w:numPr>
      </w:pPr>
      <w:r>
        <w:t xml:space="preserve"> Leitor de email;</w:t>
      </w:r>
    </w:p>
    <w:p w14:paraId="6932346D" w14:textId="77777777" w:rsidR="00415DC2" w:rsidRDefault="00415DC2" w:rsidP="00415DC2">
      <w:pPr>
        <w:numPr>
          <w:ilvl w:val="0"/>
          <w:numId w:val="34"/>
        </w:numPr>
      </w:pPr>
      <w:r>
        <w:t xml:space="preserve"> Gerenciador de contatos;</w:t>
      </w:r>
    </w:p>
    <w:p w14:paraId="46122E1C" w14:textId="77777777" w:rsidR="003F7C75" w:rsidRDefault="00415DC2" w:rsidP="003F7C75">
      <w:pPr>
        <w:numPr>
          <w:ilvl w:val="0"/>
          <w:numId w:val="34"/>
        </w:numPr>
      </w:pPr>
      <w:r>
        <w:t xml:space="preserve"> Navegador de i</w:t>
      </w:r>
      <w:r w:rsidR="003F7C75">
        <w:t>nternet;</w:t>
      </w:r>
    </w:p>
    <w:p w14:paraId="427FD352" w14:textId="77777777" w:rsidR="008E685F" w:rsidRDefault="008E685F" w:rsidP="008E685F">
      <w:r>
        <w:t>Através de um aplicativos chamado Android Market é possível instalar dezenas de outros aplicativos no Android.</w:t>
      </w:r>
    </w:p>
    <w:p w14:paraId="3CDAC0E3" w14:textId="77777777" w:rsidR="0096603A" w:rsidRDefault="001F3172" w:rsidP="0096603A">
      <w:pPr>
        <w:pStyle w:val="Heading2"/>
      </w:pPr>
      <w:bookmarkStart w:id="134" w:name="_Toc172532264"/>
      <w:r>
        <w:t>METODOLOGIAS DE DESENVOLVIMENTO DE SOFTWARE</w:t>
      </w:r>
      <w:bookmarkEnd w:id="134"/>
    </w:p>
    <w:p w14:paraId="2F26A4F9" w14:textId="77777777" w:rsidR="00AB43D1" w:rsidRPr="00AB43D1" w:rsidRDefault="00AB43D1" w:rsidP="00AB43D1">
      <w:r>
        <w:t>Nesta etapa serão apresentadas algumas metodologias de desenvolvimento mais conhecidas.</w:t>
      </w:r>
    </w:p>
    <w:p w14:paraId="7893BC7F" w14:textId="77777777" w:rsidR="0044615B" w:rsidRDefault="0044615B" w:rsidP="0044615B">
      <w:pPr>
        <w:pStyle w:val="Heading3"/>
      </w:pPr>
      <w:bookmarkStart w:id="135" w:name="_Toc172532265"/>
      <w:r>
        <w:t>CASCATA</w:t>
      </w:r>
      <w:bookmarkEnd w:id="135"/>
    </w:p>
    <w:p w14:paraId="56B33E62"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w:t>
      </w:r>
      <w:r w:rsidR="006D538A">
        <w:lastRenderedPageBreak/>
        <w:t>necessidade Royce desenvolveu uma metodologia linear para desenvolvimento de software</w:t>
      </w:r>
      <w:r w:rsidR="00660CEA">
        <w:rPr>
          <w:noProof/>
          <w:lang w:val="en-US"/>
        </w:rPr>
        <w:t xml:space="preserve"> </w:t>
      </w:r>
      <w:r w:rsidR="00660CEA" w:rsidRPr="00660CEA">
        <w:rPr>
          <w:noProof/>
          <w:lang w:val="en-US"/>
        </w:rPr>
        <w:t>(ROYCE, 1970)</w:t>
      </w:r>
      <w:r w:rsidR="006D538A">
        <w:t>.</w:t>
      </w:r>
    </w:p>
    <w:p w14:paraId="356D2552"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373D8DF6" w14:textId="77777777" w:rsidR="00A8376C" w:rsidRDefault="00A8376C" w:rsidP="00A8376C">
      <w:pPr>
        <w:numPr>
          <w:ilvl w:val="0"/>
          <w:numId w:val="35"/>
        </w:numPr>
      </w:pPr>
      <w:r>
        <w:t xml:space="preserve"> Engenharia do Sistema:</w:t>
      </w:r>
      <w:r w:rsidR="00CD7851">
        <w:t xml:space="preserve"> Etapa inicial dedicada à análise de requisitos de forma ampla, ideal para definir restrições tecnológicas.</w:t>
      </w:r>
    </w:p>
    <w:p w14:paraId="4F7BE1AB" w14:textId="77777777" w:rsidR="00A8376C" w:rsidRDefault="00A8376C" w:rsidP="00A8376C">
      <w:pPr>
        <w:numPr>
          <w:ilvl w:val="0"/>
          <w:numId w:val="35"/>
        </w:numPr>
      </w:pPr>
      <w:r>
        <w:t xml:space="preserve"> Análise de Requisitos:</w:t>
      </w:r>
      <w:r w:rsidR="003E65B5">
        <w:t xml:space="preserve"> Levantamento das funcionalidades necessárias para o software. Nesta fase é criado um conhecimento profundo sobre o domínio de negócios do software. Tudo que for levantando deve ser documentado e revisto pelo cliente.</w:t>
      </w:r>
    </w:p>
    <w:p w14:paraId="5E8D4C03" w14:textId="77777777" w:rsidR="00A8376C" w:rsidRDefault="00A8376C" w:rsidP="00A8376C">
      <w:pPr>
        <w:numPr>
          <w:ilvl w:val="0"/>
          <w:numId w:val="35"/>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6DAA08B2" w14:textId="77777777" w:rsidR="00A8376C" w:rsidRDefault="00A8376C" w:rsidP="00A8376C">
      <w:pPr>
        <w:numPr>
          <w:ilvl w:val="0"/>
          <w:numId w:val="35"/>
        </w:numPr>
      </w:pPr>
      <w:r>
        <w:t xml:space="preserve"> Geração de Código:</w:t>
      </w:r>
      <w:r w:rsidR="00DA2DA3">
        <w:t xml:space="preserve"> Etapa onde ocorre a codificação do que foi estabelecido na fase de projeto.</w:t>
      </w:r>
    </w:p>
    <w:p w14:paraId="2F1C8D4D" w14:textId="77777777" w:rsidR="00A8376C" w:rsidRDefault="00A8376C" w:rsidP="00A8376C">
      <w:pPr>
        <w:numPr>
          <w:ilvl w:val="0"/>
          <w:numId w:val="35"/>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75658787" w14:textId="77777777" w:rsidR="00AB6D8C" w:rsidRPr="005927C1" w:rsidRDefault="00A8376C" w:rsidP="00AB6D8C">
      <w:pPr>
        <w:numPr>
          <w:ilvl w:val="0"/>
          <w:numId w:val="35"/>
        </w:numPr>
      </w:pPr>
      <w:r>
        <w:t xml:space="preserve"> Manutenção:</w:t>
      </w:r>
      <w:r w:rsidR="00AB6D8C">
        <w:t xml:space="preserve"> </w:t>
      </w:r>
      <w:r w:rsidR="007F2C33">
        <w:t>Etapa destinada à correções nas funcionalidades já implementadas ou destinada à adição de novas implementações.</w:t>
      </w:r>
    </w:p>
    <w:p w14:paraId="530D4DF6" w14:textId="77777777" w:rsidR="0044615B" w:rsidRDefault="0044615B" w:rsidP="0044615B">
      <w:pPr>
        <w:pStyle w:val="Heading3"/>
      </w:pPr>
      <w:bookmarkStart w:id="136" w:name="_Toc172532266"/>
      <w:r>
        <w:t>RUP</w:t>
      </w:r>
      <w:bookmarkEnd w:id="136"/>
    </w:p>
    <w:p w14:paraId="4074C363" w14:textId="77777777"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Pr>
          <w:noProof/>
          <w:lang w:val="en-US"/>
        </w:rPr>
        <w:t xml:space="preserve"> </w:t>
      </w:r>
      <w:r w:rsidR="00767C5F" w:rsidRPr="00767C5F">
        <w:rPr>
          <w:noProof/>
          <w:lang w:val="en-US"/>
        </w:rPr>
        <w:t>(JACOBSON, 1999)</w:t>
      </w:r>
      <w:r w:rsidR="000339E0">
        <w:t>.</w:t>
      </w:r>
    </w:p>
    <w:p w14:paraId="5A7891D1"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Pr>
          <w:noProof/>
          <w:lang w:val="en-US"/>
        </w:rPr>
        <w:t xml:space="preserve"> </w:t>
      </w:r>
      <w:r w:rsidR="00740B21" w:rsidRPr="00740B21">
        <w:rPr>
          <w:noProof/>
          <w:lang w:val="en-US"/>
        </w:rPr>
        <w:t>(EVANS, 2003)</w:t>
      </w:r>
      <w:r w:rsidR="002B5379">
        <w:t>.</w:t>
      </w:r>
    </w:p>
    <w:p w14:paraId="5E7EEB7F" w14:textId="77777777" w:rsidR="00A94D91" w:rsidRDefault="00A94D91" w:rsidP="005B130B">
      <w:r>
        <w:t>O processo unificado é dividido em quatro fases:</w:t>
      </w:r>
    </w:p>
    <w:p w14:paraId="461D488B" w14:textId="77777777" w:rsidR="00A94D91" w:rsidRDefault="00A94D91" w:rsidP="00A94D91">
      <w:pPr>
        <w:numPr>
          <w:ilvl w:val="0"/>
          <w:numId w:val="36"/>
        </w:numPr>
      </w:pPr>
      <w:r>
        <w:t xml:space="preserve"> Concepção:</w:t>
      </w:r>
      <w:r w:rsidR="00D0256A">
        <w:t xml:space="preserve"> Etapa dedicada</w:t>
      </w:r>
      <w:r w:rsidR="007A6A30">
        <w:t xml:space="preserve"> à coleta de requisitos, levantamento dos principais riscos e um levantamento </w:t>
      </w:r>
      <w:r w:rsidR="00B609F5">
        <w:t>dos esforços</w:t>
      </w:r>
      <w:r w:rsidR="00747FD5">
        <w:t>.</w:t>
      </w:r>
    </w:p>
    <w:p w14:paraId="6C74DB6E" w14:textId="77777777" w:rsidR="00A94D91" w:rsidRDefault="00A94D91" w:rsidP="00A94D91">
      <w:pPr>
        <w:numPr>
          <w:ilvl w:val="0"/>
          <w:numId w:val="36"/>
        </w:numPr>
      </w:pPr>
      <w:r>
        <w:lastRenderedPageBreak/>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5A12EA1E" w14:textId="77777777" w:rsidR="00A94D91" w:rsidRDefault="00A94D91" w:rsidP="00A94D91">
      <w:pPr>
        <w:numPr>
          <w:ilvl w:val="0"/>
          <w:numId w:val="36"/>
        </w:numPr>
      </w:pPr>
      <w:r>
        <w:t xml:space="preserve"> Construção:</w:t>
      </w:r>
      <w:r w:rsidR="001432DA">
        <w:t xml:space="preserve"> Com base na estrutura criada na etapa de elaboração, as implementações do sistemas são iniciadas. Essas implementações são divididas em iterações incluem codificação e testes de aceitação com os clientes.</w:t>
      </w:r>
    </w:p>
    <w:p w14:paraId="22AC751D" w14:textId="77777777" w:rsidR="00A94D91" w:rsidRPr="005B130B" w:rsidRDefault="00A94D91" w:rsidP="00BB23BA">
      <w:pPr>
        <w:numPr>
          <w:ilvl w:val="0"/>
          <w:numId w:val="36"/>
        </w:numPr>
        <w:ind w:left="1430" w:hanging="361"/>
      </w:pPr>
      <w:r>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D15A8CF" w14:textId="77777777" w:rsidR="0044615B" w:rsidRDefault="007864E2" w:rsidP="0044615B">
      <w:pPr>
        <w:pStyle w:val="Heading3"/>
      </w:pPr>
      <w:bookmarkStart w:id="137" w:name="_Toc172532267"/>
      <w:r>
        <w:t>PROGRAMAÇÃO EXTREMA</w:t>
      </w:r>
      <w:r w:rsidR="00CD6D91">
        <w:t xml:space="preserve"> - </w:t>
      </w:r>
      <w:r w:rsidR="0044615B">
        <w:t>XP</w:t>
      </w:r>
      <w:bookmarkEnd w:id="137"/>
    </w:p>
    <w:p w14:paraId="52F9EDC8" w14:textId="77777777" w:rsidR="00CD6D91" w:rsidRDefault="007864E2" w:rsidP="00CD6D91">
      <w:r>
        <w:t xml:space="preserve">Depois de muitos anos trabalhando com desenvolvimento de software, Kent Beck propôs uma metodologia para desenvolvimento de software conhecida como Programação Extrema </w:t>
      </w:r>
      <w:r w:rsidRPr="007864E2">
        <w:rPr>
          <w:b/>
        </w:rPr>
        <w:t>(XP)</w:t>
      </w:r>
      <w:r>
        <w:t>.</w:t>
      </w:r>
    </w:p>
    <w:p w14:paraId="5923F0AA" w14:textId="77777777" w:rsidR="00CA457A" w:rsidRDefault="00CA457A" w:rsidP="00CD6D91">
      <w:r>
        <w:t>Com base em sua experiência com SmallTalk, em 1996 Beck publicou seu livro sobre técnicas para programação</w:t>
      </w:r>
      <w:r w:rsidR="009E6E34">
        <w:rPr>
          <w:noProof/>
          <w:lang w:val="en-US"/>
        </w:rPr>
        <w:t xml:space="preserve"> </w:t>
      </w:r>
      <w:r w:rsidR="009E6E34" w:rsidRPr="009E6E34">
        <w:rPr>
          <w:noProof/>
          <w:lang w:val="en-US"/>
        </w:rPr>
        <w:t>(BECK, 1996)</w:t>
      </w:r>
      <w:r>
        <w:t>.</w:t>
      </w:r>
      <w:r w:rsidR="00B1274D">
        <w:t xml:space="preserve"> No mesmo ano da publicação do livro, Beck foi convidado para liderar um projeto muito importante na Chrysler, era um sistema para controlar a folha de pagamento da empresa, este sistema já estava com prazos e custos estourados</w:t>
      </w:r>
      <w:r w:rsidR="003037D2">
        <w:t xml:space="preserve"> e ainda não possuía resultados.</w:t>
      </w:r>
      <w:r w:rsidR="00B339BD">
        <w:t xml:space="preserve"> Com a participação de Martin Fowler e Ron Jeffries, Beck conseguiu alta produtividade para a equipe e eles conseguiram entregar um sistema de excelente qualidade começando do zero e gastando menos tempo do que foi gasto nas tentativas anteriores.</w:t>
      </w:r>
    </w:p>
    <w:p w14:paraId="52D48FE2" w14:textId="77777777" w:rsidR="009B4BAC" w:rsidRDefault="009B4BAC" w:rsidP="00CD6D91">
      <w:r>
        <w:t>Neste projeto da Chrysler, Beck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3FA0C10B" w14:textId="77777777" w:rsidR="00F307D9" w:rsidRDefault="00F307D9" w:rsidP="00F307D9">
      <w:pPr>
        <w:numPr>
          <w:ilvl w:val="0"/>
          <w:numId w:val="37"/>
        </w:numPr>
      </w:pPr>
      <w:r>
        <w:t xml:space="preserve"> Revisão de código;</w:t>
      </w:r>
    </w:p>
    <w:p w14:paraId="151AAB13" w14:textId="77777777" w:rsidR="00F307D9" w:rsidRDefault="008C2C64" w:rsidP="00F307D9">
      <w:pPr>
        <w:numPr>
          <w:ilvl w:val="0"/>
          <w:numId w:val="37"/>
        </w:numPr>
      </w:pPr>
      <w:r>
        <w:t xml:space="preserve"> Testes;</w:t>
      </w:r>
    </w:p>
    <w:p w14:paraId="3B21B6D8" w14:textId="77777777" w:rsidR="008C2C64" w:rsidRDefault="008C2C64" w:rsidP="00F307D9">
      <w:pPr>
        <w:numPr>
          <w:ilvl w:val="0"/>
          <w:numId w:val="37"/>
        </w:numPr>
      </w:pPr>
      <w:r>
        <w:t xml:space="preserve"> Integração rápida;</w:t>
      </w:r>
    </w:p>
    <w:p w14:paraId="17704620" w14:textId="77777777" w:rsidR="008C2C64" w:rsidRDefault="008C2C64" w:rsidP="00F307D9">
      <w:pPr>
        <w:numPr>
          <w:ilvl w:val="0"/>
          <w:numId w:val="37"/>
        </w:numPr>
      </w:pPr>
      <w:r>
        <w:t xml:space="preserve"> Feedback do cliente;</w:t>
      </w:r>
    </w:p>
    <w:p w14:paraId="493F024E" w14:textId="77777777" w:rsidR="008C2C64" w:rsidRDefault="008C2C64" w:rsidP="00F307D9">
      <w:pPr>
        <w:numPr>
          <w:ilvl w:val="0"/>
          <w:numId w:val="37"/>
        </w:numPr>
      </w:pPr>
      <w:r>
        <w:t xml:space="preserve"> Design simples;</w:t>
      </w:r>
    </w:p>
    <w:p w14:paraId="11484B85" w14:textId="77777777" w:rsidR="0013318E" w:rsidRDefault="0013318E" w:rsidP="0013318E"/>
    <w:p w14:paraId="1D85F759" w14:textId="77777777" w:rsidR="0013318E" w:rsidRDefault="0013318E" w:rsidP="0013318E">
      <w:r>
        <w:t xml:space="preserve">Além de aplicar as práticas descritas acima, Beck intensificou o uso destas práticas, como por exemplo: </w:t>
      </w:r>
    </w:p>
    <w:p w14:paraId="376ED67E" w14:textId="77777777" w:rsidR="0013318E" w:rsidRDefault="0013318E" w:rsidP="0013318E">
      <w:pPr>
        <w:numPr>
          <w:ilvl w:val="0"/>
          <w:numId w:val="38"/>
        </w:numPr>
      </w:pPr>
      <w:r>
        <w:t xml:space="preserve"> Intensificou a revisão de código através da programação em pares;</w:t>
      </w:r>
    </w:p>
    <w:p w14:paraId="32276C5A" w14:textId="77777777" w:rsidR="0013318E" w:rsidRDefault="0013318E" w:rsidP="0013318E">
      <w:pPr>
        <w:numPr>
          <w:ilvl w:val="0"/>
          <w:numId w:val="38"/>
        </w:numPr>
      </w:pPr>
      <w:r>
        <w:t xml:space="preserve"> Intensificou o uso de testes com testes automatizados;</w:t>
      </w:r>
    </w:p>
    <w:p w14:paraId="2D748499" w14:textId="77777777" w:rsidR="0013318E" w:rsidRDefault="0013318E" w:rsidP="0013318E">
      <w:pPr>
        <w:numPr>
          <w:ilvl w:val="0"/>
          <w:numId w:val="38"/>
        </w:numPr>
      </w:pPr>
      <w:r>
        <w:t xml:space="preserve"> Intensificou o feedback do cliente fazendo o cliente mais presente no desenvolvimento do software.</w:t>
      </w:r>
    </w:p>
    <w:p w14:paraId="6A0FBB7E" w14:textId="77777777" w:rsidR="003867AA" w:rsidRDefault="003867AA" w:rsidP="003867AA">
      <w:r>
        <w:t>Com base nestes princípios e práticas utilizados, em 1999, Beck publicou um livro</w:t>
      </w:r>
      <w:r>
        <w:rPr>
          <w:noProof/>
          <w:lang w:val="en-US"/>
        </w:rPr>
        <w:t xml:space="preserve"> </w:t>
      </w:r>
      <w:r w:rsidRPr="003867AA">
        <w:rPr>
          <w:noProof/>
          <w:lang w:val="en-US"/>
        </w:rPr>
        <w:t>(BECK, 1999)</w:t>
      </w:r>
      <w:r>
        <w:t xml:space="preserve"> que ajudou a popularizar a metodologia em questão. O livro aborda os principais valores da metodologia:</w:t>
      </w:r>
    </w:p>
    <w:p w14:paraId="7898CFC6" w14:textId="77777777" w:rsidR="003867AA" w:rsidRDefault="00264B53" w:rsidP="00264B53">
      <w:pPr>
        <w:numPr>
          <w:ilvl w:val="0"/>
          <w:numId w:val="39"/>
        </w:numPr>
      </w:pPr>
      <w:r>
        <w:t xml:space="preserve"> Comunicação: </w:t>
      </w:r>
      <w:r w:rsidR="005F47A1">
        <w:t>é fundamental para conseguir atender as necessidades do cliente, a presença do cliente aumenta o feedback e favorece o desenvolvimento de um produto com mais qualidade.</w:t>
      </w:r>
    </w:p>
    <w:p w14:paraId="1967DA90" w14:textId="77777777" w:rsidR="005F47A1" w:rsidRDefault="005F47A1" w:rsidP="00264B53">
      <w:pPr>
        <w:numPr>
          <w:ilvl w:val="0"/>
          <w:numId w:val="39"/>
        </w:numPr>
      </w:pPr>
      <w:r>
        <w:t xml:space="preserve"> Simplicidade: </w:t>
      </w:r>
      <w:r w:rsidR="00E017D1">
        <w:t>deve ser sempre utilizada para evitar que o tempo da equipe seja gasto com atividades que não precisam ser complexas. Além disso a complexidade aumenta a possibilidade de introdução de erros. Quanto mais simples for o código desenvolvimento mais facilmente um desenvolvedor pode compreender o que foi feito e conseguir contribuir.</w:t>
      </w:r>
    </w:p>
    <w:p w14:paraId="40389510" w14:textId="4EB713D7" w:rsidR="00AB78D5" w:rsidRDefault="00AB78D5" w:rsidP="00264B53">
      <w:pPr>
        <w:numPr>
          <w:ilvl w:val="0"/>
          <w:numId w:val="39"/>
        </w:numPr>
      </w:pPr>
      <w:r>
        <w:t xml:space="preserve"> Coragem: </w:t>
      </w:r>
      <w:r w:rsidR="00A96A7E">
        <w:t>é comum existir uma resistência em relação às mudanças, mesmo assim as mudanças são necessárias</w:t>
      </w:r>
      <w:r w:rsidR="00881839">
        <w:t>,</w:t>
      </w:r>
      <w:r w:rsidR="00A96A7E">
        <w:t xml:space="preserve"> tendo em vista que podemos não tomar as melhores decisões durante o desenvolvimento de um </w:t>
      </w:r>
      <w:r w:rsidR="00214267">
        <w:t>sistema</w:t>
      </w:r>
      <w:r w:rsidR="00A96A7E">
        <w:t>. Para garantir que o sistema a ser desenvolvido está tomando o rumo correto deve-se ter coragem para mudar e inovar.</w:t>
      </w:r>
    </w:p>
    <w:p w14:paraId="61549185" w14:textId="2D08A273" w:rsidR="00182620" w:rsidRDefault="00182620" w:rsidP="00264B53">
      <w:pPr>
        <w:numPr>
          <w:ilvl w:val="0"/>
          <w:numId w:val="39"/>
        </w:numPr>
      </w:pPr>
      <w:r>
        <w:t xml:space="preserve"> Feedback: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76BDA2EB" w14:textId="5D9E8BE9" w:rsidR="005C69C5" w:rsidRPr="007864E2" w:rsidRDefault="005C69C5" w:rsidP="00264B53">
      <w:pPr>
        <w:numPr>
          <w:ilvl w:val="0"/>
          <w:numId w:val="39"/>
        </w:numPr>
      </w:pPr>
      <w:r>
        <w:t xml:space="preserve"> Respeito: </w:t>
      </w:r>
      <w:r w:rsidR="006C55F6">
        <w:t>deve existir entre os participantes de um projeto para que os outros valores possam ser eficazes.</w:t>
      </w:r>
      <w:r w:rsidR="00B62DEE">
        <w:t xml:space="preserve"> A falta de respeito pode comprometer a comunicação e o feedback, reduzindo a transparência entre os membros da equipe. </w:t>
      </w:r>
    </w:p>
    <w:p w14:paraId="55BB5CFB" w14:textId="77777777" w:rsidR="0044615B" w:rsidRDefault="0044615B" w:rsidP="0044615B">
      <w:pPr>
        <w:pStyle w:val="Heading3"/>
      </w:pPr>
      <w:bookmarkStart w:id="138" w:name="_Toc172532268"/>
      <w:r>
        <w:lastRenderedPageBreak/>
        <w:t>LEAN</w:t>
      </w:r>
      <w:bookmarkEnd w:id="138"/>
    </w:p>
    <w:p w14:paraId="48BF0E19" w14:textId="341DBF60" w:rsidR="009551DD" w:rsidRDefault="00C23F57" w:rsidP="009551DD">
      <w:r>
        <w:t xml:space="preserve">Na década de 40 a Toyota ainda era uma pequena empresa, que percebeu a possibilidade de crescimento se conseguisse produzir veículos baratos e com qualidade. Taiichi Ohno e Shigeo Shingo receberam o desafio para reduzir os custos na linha de produção da Toyota, para atingir o objetivo proposto, eles propuseram a eliminação de todo desperdício presente desde a fabricação até a entrega do produto. </w:t>
      </w:r>
      <w:r w:rsidR="00372930">
        <w:t>As mudanças para redução de custo foram base para o início do pensamento Lean.</w:t>
      </w:r>
      <w:r w:rsidR="006C3E3C">
        <w:t xml:space="preserve"> Os princípios elementares para a cultura Lean utilizada pela Toyota eram</w:t>
      </w:r>
      <w:r w:rsidR="00486DB4">
        <w:rPr>
          <w:noProof/>
          <w:lang w:val="en-US"/>
        </w:rPr>
        <w:t xml:space="preserve"> </w:t>
      </w:r>
      <w:r w:rsidR="00486DB4" w:rsidRPr="00486DB4">
        <w:rPr>
          <w:noProof/>
          <w:lang w:val="en-US"/>
        </w:rPr>
        <w:t>(OHNO, 1988)</w:t>
      </w:r>
      <w:r w:rsidR="006C3E3C">
        <w:t>:</w:t>
      </w:r>
    </w:p>
    <w:p w14:paraId="4440431E" w14:textId="0B15EAA5" w:rsidR="006C3E3C" w:rsidRDefault="006C3E3C" w:rsidP="006C3E3C">
      <w:pPr>
        <w:numPr>
          <w:ilvl w:val="0"/>
          <w:numId w:val="40"/>
        </w:numPr>
      </w:pPr>
      <w:r>
        <w:t xml:space="preserve"> Just in Time: Eliminou a necessidade de estocar itens para a produção, eliminado custos e problemas de armazenamento.</w:t>
      </w:r>
    </w:p>
    <w:p w14:paraId="05A9C4BD" w14:textId="6D31AC86" w:rsidR="00471BE3" w:rsidRDefault="006C3E3C" w:rsidP="00471BE3">
      <w:pPr>
        <w:numPr>
          <w:ilvl w:val="0"/>
          <w:numId w:val="40"/>
        </w:numPr>
      </w:pPr>
      <w:r>
        <w:t xml:space="preserve"> Stop the line: </w:t>
      </w:r>
      <w:r w:rsidR="00664C7E">
        <w:t>uma parada na linha de produção era forçada se um defeito fosse encontrado, evitando a produção de produtos com erros. A linha de produção só retomava o funcionamento normal quando o defeito fosse eliminado.</w:t>
      </w:r>
    </w:p>
    <w:p w14:paraId="25B47948" w14:textId="712C072A" w:rsidR="00471BE3" w:rsidRDefault="00471BE3" w:rsidP="00471BE3">
      <w:r>
        <w:t>Mais tarde esses princípios foram estendidos para outras áreas da empresa.</w:t>
      </w:r>
    </w:p>
    <w:p w14:paraId="78DF330D" w14:textId="54F9E073" w:rsidR="0083065B" w:rsidRDefault="0083065B" w:rsidP="00471BE3">
      <w:r>
        <w:t>Os princípios Lean são voltados para a redução de custos e podem ser aplicados no desenvolvimento de qualquer tipo de produto. Alguns princípios podem surgir dependendo do contexto do produto a ser desenvolvido, no desenvolvimento de software podemos destacar os seguintes princípios</w:t>
      </w:r>
      <w:r w:rsidR="00FA77DB">
        <w:t xml:space="preserve"> elementares</w:t>
      </w:r>
      <w:r w:rsidR="00301101">
        <w:rPr>
          <w:noProof/>
          <w:lang w:val="en-US"/>
        </w:rPr>
        <w:t xml:space="preserve"> </w:t>
      </w:r>
      <w:r w:rsidR="00301101" w:rsidRPr="00301101">
        <w:rPr>
          <w:noProof/>
          <w:lang w:val="en-US"/>
        </w:rPr>
        <w:t>(POPPENDIECK, 2003)</w:t>
      </w:r>
      <w:r>
        <w:t>:</w:t>
      </w:r>
    </w:p>
    <w:p w14:paraId="7C06B1D7" w14:textId="36091F55" w:rsidR="00CB7082" w:rsidRDefault="00CB7082" w:rsidP="00CB7082">
      <w:pPr>
        <w:numPr>
          <w:ilvl w:val="0"/>
          <w:numId w:val="41"/>
        </w:numPr>
      </w:pPr>
      <w:r>
        <w:t xml:space="preserve"> Elimine o desperdício:</w:t>
      </w:r>
      <w:r w:rsidR="002E47C3">
        <w:t xml:space="preserve"> </w:t>
      </w:r>
      <w:r w:rsidR="00CB27E6">
        <w:t>de acordo com o criado do pensamento Lean, desperdício é tudo aquilo que não acrescenta valor ao produto na percepção do cliente. Alguns tipos de desperdícios que devem ser evitados durante o desenvolvimento de software são listados abaixo:</w:t>
      </w:r>
    </w:p>
    <w:p w14:paraId="7F212804" w14:textId="4CBA4D82" w:rsidR="00CB27E6" w:rsidRDefault="00DF65D8" w:rsidP="00CB27E6">
      <w:pPr>
        <w:numPr>
          <w:ilvl w:val="1"/>
          <w:numId w:val="41"/>
        </w:numPr>
      </w:pPr>
      <w:r>
        <w:t xml:space="preserve"> Funcionalidades incompletas</w:t>
      </w:r>
      <w:r w:rsidR="001E0867">
        <w:t>, poderiam ser evitadas através de um planejamento prévio</w:t>
      </w:r>
      <w:r>
        <w:t>;</w:t>
      </w:r>
    </w:p>
    <w:p w14:paraId="52D48CDD" w14:textId="10BCFD7A" w:rsidR="00DF65D8" w:rsidRDefault="00DF65D8" w:rsidP="00CB27E6">
      <w:pPr>
        <w:numPr>
          <w:ilvl w:val="1"/>
          <w:numId w:val="41"/>
        </w:numPr>
      </w:pPr>
      <w:r>
        <w:t xml:space="preserve"> Excesso de processos</w:t>
      </w:r>
      <w:r w:rsidR="001E0867">
        <w:t>, normalmente não acrescentam valor para o cliente final</w:t>
      </w:r>
      <w:r>
        <w:t>;</w:t>
      </w:r>
    </w:p>
    <w:p w14:paraId="3656DB59" w14:textId="0AE49D80" w:rsidR="00DF65D8" w:rsidRDefault="00DF65D8" w:rsidP="00CB27E6">
      <w:pPr>
        <w:numPr>
          <w:ilvl w:val="1"/>
          <w:numId w:val="41"/>
        </w:numPr>
      </w:pPr>
      <w:r>
        <w:t xml:space="preserve"> Antecipação de funcionalidades, pois aumenta a complexidade do sistema desnecessariamente;</w:t>
      </w:r>
    </w:p>
    <w:p w14:paraId="3DDCEA14" w14:textId="5A385585" w:rsidR="00094023" w:rsidRDefault="00094023" w:rsidP="00CB27E6">
      <w:pPr>
        <w:numPr>
          <w:ilvl w:val="1"/>
          <w:numId w:val="41"/>
        </w:numPr>
      </w:pPr>
      <w:r>
        <w:t xml:space="preserve"> Troca de tarefas, pois o número excessivo de trocas de contexto reduz a produtividade;</w:t>
      </w:r>
    </w:p>
    <w:p w14:paraId="7D94E68C" w14:textId="58839540" w:rsidR="0052448C" w:rsidRDefault="0052448C" w:rsidP="00CB27E6">
      <w:pPr>
        <w:numPr>
          <w:ilvl w:val="1"/>
          <w:numId w:val="41"/>
        </w:numPr>
      </w:pPr>
      <w:r>
        <w:t xml:space="preserve"> Esperar por informações, ter que esperar em alguma etapa do ciclo de desenvolvimento atrasa todo o ciclo;</w:t>
      </w:r>
    </w:p>
    <w:p w14:paraId="29F17323" w14:textId="1387D85B" w:rsidR="0052448C" w:rsidRDefault="0052448C" w:rsidP="00CB27E6">
      <w:pPr>
        <w:numPr>
          <w:ilvl w:val="1"/>
          <w:numId w:val="41"/>
        </w:numPr>
      </w:pPr>
      <w:r>
        <w:lastRenderedPageBreak/>
        <w:t xml:space="preserve"> </w:t>
      </w:r>
      <w:r w:rsidR="003F7D5C">
        <w:t>Troca de pessoas entre equipes causa desperdício em razão da perda de conhecimento;</w:t>
      </w:r>
    </w:p>
    <w:p w14:paraId="77E18074" w14:textId="16F26F22" w:rsidR="003F7D5C" w:rsidRDefault="0018468E" w:rsidP="00CB27E6">
      <w:pPr>
        <w:numPr>
          <w:ilvl w:val="1"/>
          <w:numId w:val="41"/>
        </w:numPr>
      </w:pPr>
      <w:r>
        <w:t xml:space="preserve"> </w:t>
      </w:r>
      <w:r w:rsidR="001A3D80">
        <w:t>Defeitos causam desperdício pois o tempo gasto costuma ser muito grande quando se comparado com o tempo utilizado na prevenção;</w:t>
      </w:r>
    </w:p>
    <w:p w14:paraId="1E0E0FBF" w14:textId="0E46003D" w:rsidR="00CB7082" w:rsidRDefault="00CB7082" w:rsidP="00EF4AF7">
      <w:pPr>
        <w:numPr>
          <w:ilvl w:val="0"/>
          <w:numId w:val="41"/>
        </w:numPr>
      </w:pPr>
      <w:r>
        <w:t xml:space="preserve"> Amplifique o aprendizado:</w:t>
      </w:r>
      <w:r w:rsidR="00E151BD">
        <w:t xml:space="preserve"> lições devem ser extraídas dos problemas enfrentados e disseminadas entre os membros da equipe</w:t>
      </w:r>
      <w:r w:rsidR="00D05DCD">
        <w:t>, criando uma base de conhecimento para ajudar na evolução e amadurecimento da equipe.</w:t>
      </w:r>
    </w:p>
    <w:p w14:paraId="48CF660F" w14:textId="165A5703" w:rsidR="00CB7082" w:rsidRDefault="00CB7082" w:rsidP="00CB7082">
      <w:pPr>
        <w:numPr>
          <w:ilvl w:val="0"/>
          <w:numId w:val="41"/>
        </w:numPr>
      </w:pPr>
      <w:r>
        <w:t xml:space="preserve"> Entregue rápido:</w:t>
      </w:r>
      <w:r w:rsidR="00EF4AF7">
        <w:t xml:space="preserve"> deve-se entregar pequenas partes funcionais do sistema de forma incremental para aumentar a interação com o cliente e aumentar a frequência com que o cliente dá feedbacks.</w:t>
      </w:r>
    </w:p>
    <w:p w14:paraId="5DA50AF4" w14:textId="73F7DEE5" w:rsidR="00CB7082" w:rsidRDefault="00CB7082" w:rsidP="00CB7082">
      <w:pPr>
        <w:numPr>
          <w:ilvl w:val="0"/>
          <w:numId w:val="41"/>
        </w:numPr>
      </w:pPr>
      <w:r>
        <w:t xml:space="preserve"> Valorize a equipe:</w:t>
      </w:r>
      <w:r w:rsidR="006258EB">
        <w:t xml:space="preserve"> as pessoas não devem ser tratadas </w:t>
      </w:r>
      <w:r w:rsidR="0030275D">
        <w:t xml:space="preserve">apenas </w:t>
      </w:r>
      <w:r w:rsidR="006258EB">
        <w:t>como re</w:t>
      </w:r>
      <w:r w:rsidR="0030275D">
        <w:t>cursos, os membros da equipe devem ter seu trabalho reconhecido para conseguirem motivação e assim contribuir para o desenvolvimento do produto de forma efetiva.</w:t>
      </w:r>
    </w:p>
    <w:p w14:paraId="2907625D" w14:textId="5586188F" w:rsidR="00CB7082" w:rsidRPr="009551DD" w:rsidRDefault="00AA5B74" w:rsidP="00E841E7">
      <w:pPr>
        <w:numPr>
          <w:ilvl w:val="0"/>
          <w:numId w:val="41"/>
        </w:numPr>
      </w:pPr>
      <w:r>
        <w:t xml:space="preserve"> Adicione segurança:</w:t>
      </w:r>
      <w:r w:rsidR="00A52FA1">
        <w:t xml:space="preserve"> deve-se implementar soluções que deixe a equipe segura de que o produto que está sendo desenvolvido tem qualidade. Priorize a automatização de testes ao invés da detecção e correção de defeitos.</w:t>
      </w:r>
    </w:p>
    <w:p w14:paraId="410FC8D1" w14:textId="7730AB8F" w:rsidR="00CA7229" w:rsidRDefault="0044615B" w:rsidP="00856020">
      <w:pPr>
        <w:pStyle w:val="Heading3"/>
      </w:pPr>
      <w:bookmarkStart w:id="139" w:name="_Toc172532269"/>
      <w:r>
        <w:t>TDD</w:t>
      </w:r>
      <w:bookmarkEnd w:id="139"/>
    </w:p>
    <w:p w14:paraId="7864D4ED" w14:textId="1F74BD85" w:rsidR="006E7028" w:rsidRDefault="00CA1362" w:rsidP="006E7028">
      <w:r>
        <w:t>Segundo</w:t>
      </w:r>
      <w:r w:rsidR="009B5809">
        <w:rPr>
          <w:noProof/>
          <w:lang w:val="en-US"/>
        </w:rPr>
        <w:t xml:space="preserve"> </w:t>
      </w:r>
      <w:bookmarkStart w:id="140" w:name="_GoBack"/>
      <w:bookmarkEnd w:id="140"/>
      <w:r w:rsidR="006E7028" w:rsidRPr="006E7028">
        <w:rPr>
          <w:noProof/>
          <w:lang w:val="en-US"/>
        </w:rPr>
        <w:t>(FREEMAN, 2009)</w:t>
      </w:r>
      <w:r w:rsidR="007225B2">
        <w:t>, o desenvolvimento dirigido por testes (</w:t>
      </w:r>
      <w:r w:rsidR="007225B2" w:rsidRPr="007225B2">
        <w:rPr>
          <w:b/>
        </w:rPr>
        <w:t>TDD</w:t>
      </w:r>
      <w:r w:rsidR="007225B2">
        <w:t>)</w:t>
      </w:r>
      <w:r w:rsidR="007225B2">
        <w:rPr>
          <w:b/>
        </w:rPr>
        <w:t xml:space="preserve"> </w:t>
      </w:r>
      <w:r w:rsidR="007225B2">
        <w:t>é uma ideia simples que diz: escreva testes para o seu código antes escrever o próprio código. Utilizar TDD muda o papel que os testes tem no desenvolvimento de software, ao invés de utilizarmos os testes pra evitar que os clientes tenham problemas ao utilizar o sistema, o levantamento dos testes faz com que a equipe entenda a funcionalidade antes de implementá-la</w:t>
      </w:r>
      <w:r w:rsidR="00311D53">
        <w:t>.</w:t>
      </w:r>
    </w:p>
    <w:p w14:paraId="6F525091" w14:textId="348365EB" w:rsidR="00422033" w:rsidRDefault="00422033" w:rsidP="006E7028">
      <w:r>
        <w:t>TDD é uma prática muito usada em abordagens ágeis para desenvolvimento de software, é umas das principais práticas da Programação Extrema.</w:t>
      </w:r>
    </w:p>
    <w:p w14:paraId="481D4C83" w14:textId="3DD8CB86" w:rsidR="00D14A1F" w:rsidRDefault="00D14A1F" w:rsidP="006E7028">
      <w:r>
        <w:t>O ciclo básico para quem usa TDD consiste em:</w:t>
      </w:r>
    </w:p>
    <w:p w14:paraId="3729135E" w14:textId="10FE295D" w:rsidR="00D14A1F" w:rsidRDefault="00D14A1F" w:rsidP="00D14A1F">
      <w:pPr>
        <w:numPr>
          <w:ilvl w:val="0"/>
          <w:numId w:val="42"/>
        </w:numPr>
      </w:pPr>
      <w:r>
        <w:t xml:space="preserve"> Escrever um teste;</w:t>
      </w:r>
    </w:p>
    <w:p w14:paraId="74D7AC69" w14:textId="280F9970" w:rsidR="00D14A1F" w:rsidRDefault="00D14A1F" w:rsidP="00D14A1F">
      <w:pPr>
        <w:numPr>
          <w:ilvl w:val="0"/>
          <w:numId w:val="42"/>
        </w:numPr>
      </w:pPr>
      <w:r>
        <w:t xml:space="preserve"> Escrever o código para fazer o teste passar;</w:t>
      </w:r>
    </w:p>
    <w:p w14:paraId="2DD03860" w14:textId="39BCC8B4" w:rsidR="00D14A1F" w:rsidRDefault="008F6F4D" w:rsidP="00D14A1F">
      <w:pPr>
        <w:numPr>
          <w:ilvl w:val="0"/>
          <w:numId w:val="42"/>
        </w:numPr>
      </w:pPr>
      <w:r>
        <w:t xml:space="preserve"> Melhorar o código garantindo que os testes ainda estão passando;</w:t>
      </w:r>
    </w:p>
    <w:p w14:paraId="1A6C7F0E" w14:textId="27C2B2DB" w:rsidR="008F6F4D" w:rsidRDefault="008F6F4D" w:rsidP="008F6F4D">
      <w:r>
        <w:lastRenderedPageBreak/>
        <w:t>Este ciclo deve ser repetido a cada mudança que for feita no sistema. A figura a seguir representa o ciclo descrito anteriormente.</w:t>
      </w:r>
    </w:p>
    <w:p w14:paraId="41A3FC64" w14:textId="4FA1606E" w:rsidR="00417DD6" w:rsidRDefault="00417DD6" w:rsidP="00417DD6">
      <w:pPr>
        <w:jc w:val="center"/>
      </w:pPr>
      <w:r w:rsidRPr="00417DD6">
        <w:pict w14:anchorId="254127D2">
          <v:shape id="_x0000_i1059" type="#_x0000_t75" style="width:156.85pt;height:119.05pt">
            <v:imagedata r:id="rId14" o:title=""/>
          </v:shape>
        </w:pict>
      </w:r>
    </w:p>
    <w:p w14:paraId="14369B7E" w14:textId="3299A97F" w:rsidR="00417DD6" w:rsidRDefault="00417DD6" w:rsidP="00417DD6">
      <w:pPr>
        <w:pStyle w:val="FIGURA"/>
      </w:pPr>
      <w:r>
        <w:t>Figura 2.2 – Ciclo básico para TDD</w:t>
      </w:r>
    </w:p>
    <w:p w14:paraId="1DCFC531" w14:textId="279D200F" w:rsidR="00EF5442" w:rsidRDefault="00EF5442" w:rsidP="00EF5442">
      <w:r>
        <w:t>A medida que o sistema vai sendo desenvolvido recebemos feedbacks relativos à implementação e design do sistema.</w:t>
      </w:r>
    </w:p>
    <w:p w14:paraId="480FF7AA" w14:textId="3017FA0A" w:rsidR="00EF5442" w:rsidRDefault="00EF5442" w:rsidP="00EF5442">
      <w:r>
        <w:t>Quando escrevemos testes temos os seguintes benefícios:</w:t>
      </w:r>
    </w:p>
    <w:p w14:paraId="2D65A92D" w14:textId="2B546EE4" w:rsidR="00EF5442" w:rsidRDefault="00774133" w:rsidP="00EF5442">
      <w:pPr>
        <w:numPr>
          <w:ilvl w:val="0"/>
          <w:numId w:val="43"/>
        </w:numPr>
      </w:pPr>
      <w:r>
        <w:t xml:space="preserve"> Ajuda a ter uma ideia clara de qual deve ser o próximo passo para o desenvolvimento</w:t>
      </w:r>
      <w:r w:rsidR="00226F0F">
        <w:t>, o design tendo a ser melhor;</w:t>
      </w:r>
    </w:p>
    <w:p w14:paraId="600D205E" w14:textId="2BC45DFA" w:rsidR="00774133" w:rsidRDefault="00774133" w:rsidP="00EF5442">
      <w:pPr>
        <w:numPr>
          <w:ilvl w:val="0"/>
          <w:numId w:val="43"/>
        </w:numPr>
      </w:pPr>
      <w:r>
        <w:t xml:space="preserve"> </w:t>
      </w:r>
      <w:r w:rsidR="00226F0F">
        <w:t>O desenvolvimento de componentes desacoplados é favorecido, tendo em vista que componentes desacoplados são mais fáceis de se testar;</w:t>
      </w:r>
    </w:p>
    <w:p w14:paraId="612EDF2B" w14:textId="1100A110" w:rsidR="00226F0F" w:rsidRDefault="007710D4" w:rsidP="00EF5442">
      <w:pPr>
        <w:numPr>
          <w:ilvl w:val="0"/>
          <w:numId w:val="43"/>
        </w:numPr>
      </w:pPr>
      <w:r>
        <w:t xml:space="preserve"> </w:t>
      </w:r>
      <w:r w:rsidR="005C7762">
        <w:t>O código de teste ser como uma especificação executável do código desenvolvido;</w:t>
      </w:r>
    </w:p>
    <w:p w14:paraId="5FEC8211" w14:textId="680F1702" w:rsidR="008F55E4" w:rsidRDefault="008F55E4" w:rsidP="00EF5442">
      <w:pPr>
        <w:numPr>
          <w:ilvl w:val="0"/>
          <w:numId w:val="43"/>
        </w:numPr>
      </w:pPr>
      <w:r>
        <w:t xml:space="preserve"> </w:t>
      </w:r>
      <w:r w:rsidR="00EB1F05">
        <w:t>Ganha-se um conjunto de testes de regressão.</w:t>
      </w:r>
    </w:p>
    <w:p w14:paraId="0BF30400" w14:textId="1E27DB83" w:rsidR="00350E23" w:rsidRDefault="00C05BA3" w:rsidP="00350E23">
      <w:r>
        <w:t>Quando rodamos os testes que foram escritos anteriormente</w:t>
      </w:r>
      <w:r w:rsidR="00350E23">
        <w:t xml:space="preserve"> temos os seguintes benefícios</w:t>
      </w:r>
      <w:r>
        <w:t>:</w:t>
      </w:r>
    </w:p>
    <w:p w14:paraId="7A1CE869" w14:textId="47B03CBE" w:rsidR="00350E23" w:rsidRDefault="003714BD" w:rsidP="003714BD">
      <w:pPr>
        <w:numPr>
          <w:ilvl w:val="0"/>
          <w:numId w:val="44"/>
        </w:numPr>
      </w:pPr>
      <w:r>
        <w:t xml:space="preserve"> Facilidade na detecção  de erros, o erro é detectado de forma instantânea, assim que o conjunto de testes é</w:t>
      </w:r>
      <w:r w:rsidR="007C4756">
        <w:t xml:space="preserve"> executado;</w:t>
      </w:r>
    </w:p>
    <w:p w14:paraId="51C06112" w14:textId="7F256059" w:rsidR="009A1E9B" w:rsidRDefault="009A1E9B" w:rsidP="003714BD">
      <w:pPr>
        <w:numPr>
          <w:ilvl w:val="0"/>
          <w:numId w:val="44"/>
        </w:numPr>
      </w:pPr>
      <w:r>
        <w:t xml:space="preserve"> Ajuda a saber quando a funcionalidade está terminada, evitando a criação de partes de código desnecessárias para a funcionalidade em questão.</w:t>
      </w:r>
    </w:p>
    <w:p w14:paraId="45D6E7D0" w14:textId="5A7A6CF3" w:rsidR="00437C0D" w:rsidRDefault="00437C0D" w:rsidP="00437C0D"/>
    <w:p w14:paraId="04CE0DEC" w14:textId="77777777" w:rsidR="00C05BA3" w:rsidRPr="00EF5442" w:rsidRDefault="00C05BA3" w:rsidP="00C05BA3"/>
    <w:p w14:paraId="1597D2B8" w14:textId="77777777" w:rsidR="00284030" w:rsidRPr="00113FF7" w:rsidRDefault="00AF167E" w:rsidP="006F3AA5">
      <w:pPr>
        <w:pStyle w:val="Heading1"/>
      </w:pPr>
      <w:bookmarkStart w:id="141" w:name="_Toc172532270"/>
      <w:r>
        <w:lastRenderedPageBreak/>
        <w:t>METODOLOGIA</w:t>
      </w:r>
      <w:bookmarkEnd w:id="141"/>
    </w:p>
    <w:p w14:paraId="7C7B99AF" w14:textId="77777777" w:rsidR="008D60C9" w:rsidRDefault="008D60C9" w:rsidP="007E6AEB">
      <w:r>
        <w:t>Neste cap</w:t>
      </w:r>
      <w:r w:rsidR="00D619D0">
        <w:t>í</w:t>
      </w:r>
      <w:r>
        <w:t>tulo, o texto do modelo e todos os seus elementos, desde títulos e subtítulos passando pelas figuras, tabelas e f</w:t>
      </w:r>
      <w:r w:rsidR="00E32753">
        <w:t>ó</w:t>
      </w:r>
      <w:r>
        <w:t>rmulas até as refer</w:t>
      </w:r>
      <w:r w:rsidR="00E32753">
        <w:t>ê</w:t>
      </w:r>
      <w:r>
        <w:t>ncias servirão para indicar a formatação que deverá ser utilizada na elaboração do texto da monografia do Trabalho de Conclusão de Curso, TCC.</w:t>
      </w:r>
    </w:p>
    <w:p w14:paraId="2CC3BB4C" w14:textId="77777777" w:rsidR="008D60C9" w:rsidRDefault="00E54039" w:rsidP="006F3AA5">
      <w:pPr>
        <w:pStyle w:val="Heading2"/>
      </w:pPr>
      <w:bookmarkStart w:id="142" w:name="_Toc172532271"/>
      <w:r>
        <w:t>ESCOLHA DAS TECNOLOGIAS</w:t>
      </w:r>
      <w:bookmarkEnd w:id="142"/>
    </w:p>
    <w:p w14:paraId="6BF51BA9" w14:textId="77777777" w:rsidR="00E54039" w:rsidRDefault="00E54039" w:rsidP="00E54039">
      <w:pPr>
        <w:pStyle w:val="Heading3"/>
      </w:pPr>
      <w:bookmarkStart w:id="143" w:name="_Toc172532272"/>
      <w:r>
        <w:t>FERRAMENTAS PARA AUTOMATIZAÇÃO DE TESTES COM RAILS</w:t>
      </w:r>
      <w:bookmarkEnd w:id="143"/>
    </w:p>
    <w:p w14:paraId="3533266B" w14:textId="77777777" w:rsidR="00E54039" w:rsidRPr="00E54039" w:rsidRDefault="00E54039" w:rsidP="00E54039">
      <w:pPr>
        <w:pStyle w:val="Heading3"/>
      </w:pPr>
      <w:bookmarkStart w:id="144" w:name="_Toc172532273"/>
      <w:r>
        <w:t>FERRAMENTAS PARA AUTOMATIZAÇÃO DE TESTES NO ANDROID</w:t>
      </w:r>
      <w:bookmarkEnd w:id="144"/>
    </w:p>
    <w:p w14:paraId="0655B2D0" w14:textId="77777777" w:rsidR="008D60C9" w:rsidRDefault="008D60C9" w:rsidP="006F3AA5">
      <w:pPr>
        <w:pStyle w:val="Heading3"/>
      </w:pPr>
      <w:bookmarkStart w:id="145" w:name="_Toc172532274"/>
      <w:r>
        <w:t>FORMATAÇÃO DA P</w:t>
      </w:r>
      <w:r w:rsidR="00AF167E">
        <w:t>Á</w:t>
      </w:r>
      <w:r>
        <w:t>GINA E TEXTO (</w:t>
      </w:r>
      <w:r w:rsidR="00EA2B91">
        <w:t xml:space="preserve">estilo </w:t>
      </w:r>
      <w:r>
        <w:t>Título 3)</w:t>
      </w:r>
      <w:bookmarkEnd w:id="145"/>
    </w:p>
    <w:p w14:paraId="20B9842C" w14:textId="77777777" w:rsidR="008D60C9" w:rsidRDefault="008D60C9" w:rsidP="007E6AEB">
      <w:r>
        <w:t>A p</w:t>
      </w:r>
      <w:r w:rsidR="00CB6482">
        <w:t>á</w:t>
      </w:r>
      <w:r>
        <w:t xml:space="preserve">gina está formatada com corpo do texto em uma única coluna, tamanho A4 (21 x 29,7 cm), cada qual com margens esquerda e superior iguais a 3 cm e direita e inferior iguais a 2 cm sem molduras e com numeração de página no centro inferior, fonte é </w:t>
      </w:r>
      <w:r w:rsidRPr="008D60C9">
        <w:rPr>
          <w:i/>
        </w:rPr>
        <w:t>Times New Roman</w:t>
      </w:r>
      <w:r>
        <w:t xml:space="preserve"> tamanho 12 pt em todo o documento, espaçamento simples e alinhamento justificado com tabulação de 1,25 na primeira linha do parágrafo. É recomendável que tenha no máximo 50 páginas sem contar os possíveis anexos e apêndices. </w:t>
      </w:r>
    </w:p>
    <w:p w14:paraId="08103EB7" w14:textId="77777777" w:rsidR="008D60C9" w:rsidRDefault="008D60C9" w:rsidP="007E6AEB">
      <w:r>
        <w:t>A Figura 3.1 mostra a formatação da p</w:t>
      </w:r>
      <w:r w:rsidR="00CB6482">
        <w:t>á</w:t>
      </w:r>
      <w:r>
        <w:t>gina utiliza no modelo. Tod</w:t>
      </w:r>
      <w:r w:rsidR="00AF167E">
        <w:t>a</w:t>
      </w:r>
      <w:r>
        <w:t xml:space="preserve"> figura deve seguir a numeração da seqüência de apresentação da seguinte forma: o primeiro numeral deve corresponder ao cap</w:t>
      </w:r>
      <w:r w:rsidR="00AF167E">
        <w:t>í</w:t>
      </w:r>
      <w:r>
        <w:t>tulo e o segundo para a seqüência de apresentação no texto. Sua refer</w:t>
      </w:r>
      <w:r w:rsidR="00CB6482">
        <w:t>ê</w:t>
      </w:r>
      <w:r>
        <w:t>ncia no texto deve ser sempre com a primeira letra maiúscula e seguida pelo seu n</w:t>
      </w:r>
      <w:r w:rsidR="00CB6482">
        <w:t>ú</w:t>
      </w:r>
      <w:r>
        <w:t xml:space="preserve">mero. O parágrafo da figura deve ser o </w:t>
      </w:r>
      <w:r w:rsidR="00CA7229">
        <w:t xml:space="preserve">normal centralizado sem recuo </w:t>
      </w:r>
      <w:r>
        <w:t>e o da legenda da figura deve ser o</w:t>
      </w:r>
      <w:r w:rsidR="00CA7229">
        <w:t xml:space="preserve"> estilo disponibilizado como </w:t>
      </w:r>
      <w:r>
        <w:t>FORMATAÇÃO/FIGURA, pois este está com hiperlink para o índice de figuras.</w:t>
      </w:r>
    </w:p>
    <w:p w14:paraId="7242A4D4" w14:textId="77777777" w:rsidR="007E6AEB" w:rsidRDefault="007E6AEB" w:rsidP="007E6AEB"/>
    <w:p w14:paraId="01BA5B9F" w14:textId="77777777" w:rsidR="00823F27" w:rsidRDefault="009551DD" w:rsidP="00823F27">
      <w:pPr>
        <w:ind w:firstLine="0"/>
        <w:jc w:val="center"/>
      </w:pPr>
      <w:r>
        <w:lastRenderedPageBreak/>
        <w:pict w14:anchorId="31DDBD5B">
          <v:shape id="_x0000_i1028" type="#_x0000_t75" style="width:474.05pt;height:154.7pt">
            <v:imagedata r:id="rId15" o:title="" croptop="2485f" cropbottom="34612f" cropright="1034f"/>
          </v:shape>
        </w:pict>
      </w:r>
    </w:p>
    <w:p w14:paraId="655986F3" w14:textId="77777777" w:rsidR="00823F27" w:rsidRDefault="00823F27" w:rsidP="00823F27">
      <w:pPr>
        <w:pStyle w:val="FIGURA"/>
      </w:pPr>
      <w:bookmarkStart w:id="146" w:name="_Toc294361523"/>
      <w:r>
        <w:t>Figura 3</w:t>
      </w:r>
      <w:r w:rsidRPr="00823F27">
        <w:t>.1 – Configuração de página em papel A4.</w:t>
      </w:r>
      <w:bookmarkEnd w:id="146"/>
    </w:p>
    <w:p w14:paraId="369B0E38" w14:textId="77777777" w:rsidR="007E6AEB" w:rsidRDefault="007E6AEB" w:rsidP="007E6AEB"/>
    <w:p w14:paraId="757D4113" w14:textId="77777777" w:rsidR="007E6AEB" w:rsidRPr="007E6AEB" w:rsidRDefault="007E6AEB" w:rsidP="007E6AEB"/>
    <w:p w14:paraId="613661B9" w14:textId="77777777" w:rsidR="008D60C9" w:rsidRDefault="008D60C9" w:rsidP="007E6AEB"/>
    <w:p w14:paraId="7E4FDEBB" w14:textId="77777777" w:rsidR="00823F27" w:rsidRDefault="00823F27" w:rsidP="006F3AA5">
      <w:pPr>
        <w:pStyle w:val="Heading3"/>
      </w:pPr>
      <w:bookmarkStart w:id="147" w:name="_Toc172532275"/>
      <w:r>
        <w:t>FIGURAS E TABELAS</w:t>
      </w:r>
      <w:r w:rsidR="00EA2B91">
        <w:t xml:space="preserve"> (estilo T</w:t>
      </w:r>
      <w:r w:rsidR="00E32753">
        <w:t>í</w:t>
      </w:r>
      <w:r w:rsidR="00EA2B91">
        <w:t>tulo 3)</w:t>
      </w:r>
      <w:bookmarkEnd w:id="147"/>
    </w:p>
    <w:p w14:paraId="592094AF" w14:textId="77777777" w:rsidR="00823F27" w:rsidRDefault="00823F27" w:rsidP="007E6AEB">
      <w:r>
        <w:t>Uma figura é um elemento demonstrativo de síntese que explica ou complementa visualmente o texto. Qualquer que seja seu tipo (quadros, lâminas, plantas, fotografias, gráficos, organogramas, fluxogramas, esquemas, desenhos e outros) deve apresentar sua identificação na parte inferior, precedida da palavra designativa, seguida de seu número de ordem de ocorrência no texto, do respectivo título. As legendas das ilustrações, breves e claras, devem ser inseridas com absoluta proximidade ao trecho a que se referem.</w:t>
      </w:r>
    </w:p>
    <w:p w14:paraId="51F4D504" w14:textId="77777777" w:rsidR="008D60C9" w:rsidRDefault="00823F27" w:rsidP="007E6AEB">
      <w:r>
        <w:t xml:space="preserve">As tabelas são elementos demonstrativos de síntese que apresentam informações tratadas estatisticamente. Elas deverão ter numeração seqüencial em algarismos arábicos precedidos da palavra Tabela. Os títulos das tabelas deverão ser inseridos na parte superior das mesmas, após hífen que separa o título da respectiva identificação tabular, com letra em tamanho menor do que a utilizada no texto. Não se colocará ponto final nos títulos de tabelas. A Tabela </w:t>
      </w:r>
      <w:r w:rsidR="005C61B9">
        <w:t>3</w:t>
      </w:r>
      <w:r>
        <w:t>.1 mostra um exemplo genérico. Após a tabela deve ser deixado um espaço de uma linha para melhor distribuição do texto na pagina.</w:t>
      </w:r>
    </w:p>
    <w:p w14:paraId="389CD352" w14:textId="77777777" w:rsidR="005C61B9" w:rsidRDefault="005C61B9" w:rsidP="007E6AEB"/>
    <w:p w14:paraId="7363B499" w14:textId="77777777" w:rsidR="005C61B9" w:rsidRDefault="005C61B9" w:rsidP="005C61B9">
      <w:pPr>
        <w:pStyle w:val="TABELA0"/>
      </w:pPr>
      <w:bookmarkStart w:id="148" w:name="_Toc237612001"/>
      <w:bookmarkStart w:id="149" w:name="_Toc238012854"/>
      <w:r>
        <w:t>Tabela 3</w:t>
      </w:r>
      <w:r w:rsidRPr="005C61B9">
        <w:t>.1 – Botões da barra de ferramentas</w:t>
      </w:r>
      <w:bookmarkEnd w:id="148"/>
      <w:bookmarkEnd w:id="149"/>
    </w:p>
    <w:tbl>
      <w:tblPr>
        <w:tblW w:w="0" w:type="auto"/>
        <w:tblInd w:w="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
        <w:gridCol w:w="7112"/>
      </w:tblGrid>
      <w:tr w:rsidR="005C61B9" w:rsidRPr="005C61B9" w14:paraId="1B3C2CA8" w14:textId="77777777" w:rsidTr="005C61B9">
        <w:trPr>
          <w:trHeight w:val="714"/>
        </w:trPr>
        <w:tc>
          <w:tcPr>
            <w:tcW w:w="779" w:type="dxa"/>
          </w:tcPr>
          <w:p w14:paraId="53143A2E" w14:textId="77777777" w:rsidR="005C61B9" w:rsidRPr="005C61B9" w:rsidRDefault="009551DD" w:rsidP="005A2CFC">
            <w:pPr>
              <w:pStyle w:val="EstiloCentralizado"/>
              <w:rPr>
                <w:szCs w:val="24"/>
              </w:rPr>
            </w:pPr>
            <w:r>
              <w:rPr>
                <w:szCs w:val="24"/>
              </w:rPr>
              <w:pict w14:anchorId="22B6078E">
                <v:shape id="_x0000_i1029" type="#_x0000_t75" style="width:17.8pt;height:17.1pt">
                  <v:imagedata r:id="rId16" o:title="" croptop="14684f" cropright="35109f"/>
                </v:shape>
              </w:pict>
            </w:r>
          </w:p>
        </w:tc>
        <w:tc>
          <w:tcPr>
            <w:tcW w:w="7112" w:type="dxa"/>
          </w:tcPr>
          <w:p w14:paraId="4A08E66E" w14:textId="77777777" w:rsidR="005C61B9" w:rsidRPr="005C61B9" w:rsidRDefault="005C61B9" w:rsidP="005A2CFC">
            <w:pPr>
              <w:ind w:left="1514" w:hanging="1514"/>
            </w:pPr>
          </w:p>
          <w:p w14:paraId="527CDD21" w14:textId="77777777" w:rsidR="005C61B9" w:rsidRPr="005C61B9" w:rsidRDefault="005C61B9" w:rsidP="005A2CFC">
            <w:pPr>
              <w:ind w:left="1514" w:hanging="1514"/>
            </w:pPr>
            <w:r w:rsidRPr="005C61B9">
              <w:t>Insere símbolos</w:t>
            </w:r>
          </w:p>
        </w:tc>
      </w:tr>
      <w:tr w:rsidR="005C61B9" w:rsidRPr="005C61B9" w14:paraId="291102FD" w14:textId="77777777" w:rsidTr="005C61B9">
        <w:trPr>
          <w:trHeight w:val="645"/>
        </w:trPr>
        <w:tc>
          <w:tcPr>
            <w:tcW w:w="779" w:type="dxa"/>
          </w:tcPr>
          <w:p w14:paraId="6E89F18F" w14:textId="77777777" w:rsidR="005C61B9" w:rsidRPr="005C61B9" w:rsidRDefault="009551DD" w:rsidP="005A2CFC">
            <w:pPr>
              <w:pStyle w:val="EstiloCentralizado"/>
              <w:rPr>
                <w:szCs w:val="24"/>
              </w:rPr>
            </w:pPr>
            <w:r>
              <w:rPr>
                <w:szCs w:val="24"/>
              </w:rPr>
              <w:lastRenderedPageBreak/>
              <w:pict w14:anchorId="3C4C8E9B">
                <v:shape id="_x0000_i1030" type="#_x0000_t75" style="width:17.8pt;height:17.1pt" o:bullet="t">
                  <v:imagedata r:id="rId17" o:title="" croptop="3688f" cropbottom="59991f" cropleft="30474f" cropright="33574f"/>
                </v:shape>
              </w:pict>
            </w:r>
          </w:p>
        </w:tc>
        <w:tc>
          <w:tcPr>
            <w:tcW w:w="7112" w:type="dxa"/>
          </w:tcPr>
          <w:p w14:paraId="3D04F48F" w14:textId="77777777" w:rsidR="005C61B9" w:rsidRDefault="005C61B9" w:rsidP="005C61B9">
            <w:pPr>
              <w:pStyle w:val="BodyTextIndent3"/>
              <w:ind w:left="0" w:firstLine="0"/>
              <w:rPr>
                <w:sz w:val="24"/>
                <w:szCs w:val="24"/>
              </w:rPr>
            </w:pPr>
          </w:p>
          <w:p w14:paraId="0226E44D" w14:textId="77777777" w:rsidR="005C61B9" w:rsidRPr="005C61B9" w:rsidRDefault="005C61B9" w:rsidP="005C61B9">
            <w:pPr>
              <w:pStyle w:val="BodyTextIndent3"/>
              <w:ind w:left="0" w:firstLine="0"/>
              <w:rPr>
                <w:sz w:val="24"/>
                <w:szCs w:val="24"/>
              </w:rPr>
            </w:pPr>
            <w:r w:rsidRPr="005C61B9">
              <w:rPr>
                <w:sz w:val="24"/>
                <w:szCs w:val="24"/>
              </w:rPr>
              <w:t>Insere equações</w:t>
            </w:r>
          </w:p>
        </w:tc>
      </w:tr>
      <w:tr w:rsidR="005C61B9" w:rsidRPr="005C61B9" w14:paraId="745770CD" w14:textId="77777777" w:rsidTr="005A2CFC">
        <w:trPr>
          <w:trHeight w:val="340"/>
        </w:trPr>
        <w:tc>
          <w:tcPr>
            <w:tcW w:w="779" w:type="dxa"/>
          </w:tcPr>
          <w:p w14:paraId="0CAC736A" w14:textId="77777777" w:rsidR="005C61B9" w:rsidRPr="005C61B9" w:rsidRDefault="009551DD" w:rsidP="005A2CFC">
            <w:pPr>
              <w:pStyle w:val="EstiloCentralizado"/>
              <w:rPr>
                <w:szCs w:val="24"/>
              </w:rPr>
            </w:pPr>
            <w:r>
              <w:rPr>
                <w:szCs w:val="24"/>
              </w:rPr>
              <w:pict w14:anchorId="600796BD">
                <v:shape id="_x0000_i1031" type="#_x0000_t75" style="width:17.8pt;height:17.1pt">
                  <v:imagedata r:id="rId18" o:title="" croptop="14684f" cropright="35109f"/>
                </v:shape>
              </w:pict>
            </w:r>
          </w:p>
        </w:tc>
        <w:tc>
          <w:tcPr>
            <w:tcW w:w="7112" w:type="dxa"/>
          </w:tcPr>
          <w:p w14:paraId="4ED46945" w14:textId="77777777" w:rsidR="005C61B9" w:rsidRPr="005C61B9" w:rsidRDefault="005C61B9" w:rsidP="005A2CFC">
            <w:pPr>
              <w:ind w:left="1514" w:hanging="1514"/>
            </w:pPr>
          </w:p>
          <w:p w14:paraId="45D76C02" w14:textId="77777777" w:rsidR="005C61B9" w:rsidRPr="005C61B9" w:rsidRDefault="005C61B9" w:rsidP="005A2CFC">
            <w:pPr>
              <w:ind w:left="1514" w:hanging="1514"/>
            </w:pPr>
            <w:r w:rsidRPr="005C61B9">
              <w:t>Insere símbolos</w:t>
            </w:r>
          </w:p>
        </w:tc>
      </w:tr>
      <w:tr w:rsidR="005C61B9" w:rsidRPr="005C61B9" w14:paraId="6253F62F" w14:textId="77777777" w:rsidTr="005A2CFC">
        <w:trPr>
          <w:trHeight w:val="340"/>
        </w:trPr>
        <w:tc>
          <w:tcPr>
            <w:tcW w:w="779" w:type="dxa"/>
          </w:tcPr>
          <w:p w14:paraId="598F4DC6" w14:textId="77777777" w:rsidR="005C61B9" w:rsidRPr="005C61B9" w:rsidRDefault="009551DD" w:rsidP="005A2CFC">
            <w:pPr>
              <w:pStyle w:val="EstiloCentralizado"/>
              <w:rPr>
                <w:szCs w:val="24"/>
              </w:rPr>
            </w:pPr>
            <w:r>
              <w:rPr>
                <w:szCs w:val="24"/>
              </w:rPr>
              <w:pict w14:anchorId="1E2EC6F9">
                <v:shape id="_x0000_i1032" type="#_x0000_t75" style="width:17.8pt;height:17.1pt" o:bullet="t">
                  <v:imagedata r:id="rId19" o:title="" croptop="3688f" cropbottom="59991f" cropleft="30474f" cropright="33574f"/>
                </v:shape>
              </w:pict>
            </w:r>
          </w:p>
        </w:tc>
        <w:tc>
          <w:tcPr>
            <w:tcW w:w="7112" w:type="dxa"/>
          </w:tcPr>
          <w:p w14:paraId="69A794F2" w14:textId="77777777" w:rsidR="005C61B9" w:rsidRPr="005C61B9" w:rsidRDefault="005C61B9" w:rsidP="005C61B9">
            <w:pPr>
              <w:pStyle w:val="BodyTextIndent3"/>
              <w:ind w:left="0" w:firstLine="0"/>
              <w:rPr>
                <w:sz w:val="24"/>
                <w:szCs w:val="24"/>
              </w:rPr>
            </w:pPr>
          </w:p>
          <w:p w14:paraId="5D09F6F5" w14:textId="77777777" w:rsidR="005C61B9" w:rsidRPr="005C61B9" w:rsidRDefault="005C61B9" w:rsidP="005C61B9">
            <w:pPr>
              <w:pStyle w:val="BodyTextIndent3"/>
              <w:ind w:left="0" w:firstLine="0"/>
              <w:rPr>
                <w:sz w:val="24"/>
                <w:szCs w:val="24"/>
              </w:rPr>
            </w:pPr>
            <w:r w:rsidRPr="005C61B9">
              <w:rPr>
                <w:sz w:val="24"/>
                <w:szCs w:val="24"/>
              </w:rPr>
              <w:t>Insere equações</w:t>
            </w:r>
          </w:p>
        </w:tc>
      </w:tr>
    </w:tbl>
    <w:p w14:paraId="4A185977" w14:textId="77777777" w:rsidR="005C61B9" w:rsidRDefault="005C61B9" w:rsidP="005C61B9">
      <w:pPr>
        <w:ind w:firstLine="0"/>
        <w:jc w:val="center"/>
      </w:pPr>
    </w:p>
    <w:p w14:paraId="232D15C1" w14:textId="77777777" w:rsidR="005C61B9" w:rsidRDefault="005C61B9" w:rsidP="007E6AEB">
      <w:r>
        <w:t>Tabelas permeadas com o texto devem ser sediadas na altura em que são citadas. Nas tabelas utilizam-se linhas horizontais e verticais para separar o título das colunas no cabeçalho e fechá-las na parte inferior, evitando-se fios verticais para separar colunas e horizontais para separar linhas. Se uma tabela não couber em uma única folha, a parte inferior não será fechada. O título e o cabeçalho serão repetidos na folha seguinte e a linha inferior figurará somente ao final da tabela. As tabelas devem ter significado próprio, dispensando consultas ao texto. Eventuais notas que sejam necessárias à tabela devem ser postas em seu rodapé, logo abaixo da linha de fechamento.</w:t>
      </w:r>
    </w:p>
    <w:p w14:paraId="13A859B1" w14:textId="77777777" w:rsidR="005C61B9" w:rsidRDefault="005C61B9" w:rsidP="006F3AA5">
      <w:pPr>
        <w:pStyle w:val="Heading3"/>
      </w:pPr>
      <w:bookmarkStart w:id="150" w:name="_Toc172532276"/>
      <w:r>
        <w:t>EQUAÇÕES E UNIDADES (</w:t>
      </w:r>
      <w:r w:rsidR="00EA2B91">
        <w:t xml:space="preserve">estilo </w:t>
      </w:r>
      <w:r>
        <w:t>T</w:t>
      </w:r>
      <w:r w:rsidR="00E32753">
        <w:t>í</w:t>
      </w:r>
      <w:r w:rsidR="00EA2B91">
        <w:t>tulo</w:t>
      </w:r>
      <w:r>
        <w:t xml:space="preserve"> 3)</w:t>
      </w:r>
      <w:bookmarkEnd w:id="150"/>
    </w:p>
    <w:p w14:paraId="3C85A734" w14:textId="77777777" w:rsidR="005C61B9" w:rsidRDefault="005C61B9" w:rsidP="007E6AEB">
      <w:r>
        <w:t>As equações podem ser inseridas através do MICROSOFT EQUATION. A numeração da equação segue o mesmo critério para figuras e tabelas. O primeiro numeral corresponde ao capitulo que está inserida e o segundo numeral corresponde a seqüência de ocorrência no texto. Veja exemplo para a eq. 3.1.</w:t>
      </w:r>
    </w:p>
    <w:p w14:paraId="6E6C4FCD" w14:textId="77777777" w:rsidR="005C61B9" w:rsidRDefault="005C61B9" w:rsidP="005C61B9">
      <w:pPr>
        <w:pStyle w:val="Frmula"/>
        <w:jc w:val="right"/>
        <w:rPr>
          <w:rFonts w:ascii="Symbol" w:hAnsi="Symbol"/>
        </w:rPr>
      </w:pPr>
      <w:r w:rsidRPr="00703CD0">
        <w:rPr>
          <w:position w:val="-32"/>
        </w:rPr>
        <w:object w:dxaOrig="3560" w:dyaOrig="760" w14:anchorId="03941108">
          <v:shape id="_x0000_i1033" type="#_x0000_t75" style="width:178.2pt;height:37.8pt" o:ole="" fillcolor="window">
            <v:imagedata r:id="rId20" o:title=""/>
          </v:shape>
          <o:OLEObject Type="Embed" ProgID="Equation.3" ShapeID="_x0000_i1033" DrawAspect="Content" ObjectID="_1247496278" r:id="rId21">
            <o:FieldCodes>\* Upper \* Upper \* Caps</o:FieldCodes>
          </o:OLEObject>
        </w:object>
      </w:r>
      <w:r>
        <w:tab/>
        <w:t>(3.1)</w:t>
      </w:r>
    </w:p>
    <w:p w14:paraId="4C3E6A7A" w14:textId="77777777" w:rsidR="005C61B9" w:rsidRDefault="005C61B9" w:rsidP="007E6AEB">
      <w:r>
        <w:t>onde, NC é o nível de cinza do pixel, correspondente ao valor digital normalizado.</w:t>
      </w:r>
    </w:p>
    <w:p w14:paraId="11879FAB" w14:textId="77777777" w:rsidR="005C61B9" w:rsidRDefault="005C61B9" w:rsidP="007E6AEB"/>
    <w:p w14:paraId="1B051254" w14:textId="77777777" w:rsidR="005C61B9" w:rsidRDefault="005C61B9" w:rsidP="007E6AEB">
      <w:r>
        <w:t>A próxima fórmula deve apresentar numeração na seqüência com o primeiro numeral correspondendo ao capítulo e o segundo a seqüência no texto como pode ser vista na eq. 3.2.</w:t>
      </w:r>
    </w:p>
    <w:p w14:paraId="2C9CE4A1" w14:textId="77777777" w:rsidR="005C61B9" w:rsidRDefault="005C61B9" w:rsidP="005C61B9">
      <w:pPr>
        <w:pStyle w:val="Frmula"/>
        <w:jc w:val="right"/>
        <w:rPr>
          <w:rFonts w:ascii="Symbol" w:hAnsi="Symbol"/>
        </w:rPr>
      </w:pPr>
      <w:r w:rsidRPr="00703CD0">
        <w:rPr>
          <w:position w:val="-32"/>
        </w:rPr>
        <w:object w:dxaOrig="2700" w:dyaOrig="760" w14:anchorId="625E19D3">
          <v:shape id="_x0000_i1034" type="#_x0000_t75" style="width:134.75pt;height:37.8pt" o:ole="" fillcolor="window">
            <v:imagedata r:id="rId22" o:title=""/>
          </v:shape>
          <o:OLEObject Type="Embed" ProgID="Equation.3" ShapeID="_x0000_i1034" DrawAspect="Content" ObjectID="_1247496279" r:id="rId23">
            <o:FieldCodes>\* Upper \* Upper \* Caps</o:FieldCodes>
          </o:OLEObject>
        </w:object>
      </w:r>
      <w:r>
        <w:tab/>
        <w:t>(3.2)</w:t>
      </w:r>
    </w:p>
    <w:p w14:paraId="19FBAC3D" w14:textId="77777777" w:rsidR="005C61B9" w:rsidRDefault="005C61B9" w:rsidP="007E6AEB">
      <w:r w:rsidRPr="005C61B9">
        <w:t>Todos os dados do trabalho, inclusive aqueles em tabelas e figuras, devem estar em unidades do Sistema Internacional (SI). A vírgula deverá ser o separador entre a parte inteira e a parte decimal de números fracionários.</w:t>
      </w:r>
    </w:p>
    <w:p w14:paraId="670B5907" w14:textId="77777777" w:rsidR="00C17C88" w:rsidRDefault="00C17C88" w:rsidP="006F3AA5">
      <w:pPr>
        <w:pStyle w:val="Heading3"/>
      </w:pPr>
      <w:bookmarkStart w:id="151" w:name="_Toc172532277"/>
      <w:r>
        <w:t>AS REFER</w:t>
      </w:r>
      <w:r w:rsidR="00AF167E">
        <w:t>Ê</w:t>
      </w:r>
      <w:r>
        <w:t>NCIAS (</w:t>
      </w:r>
      <w:r w:rsidR="00EA2B91">
        <w:t xml:space="preserve">estilo </w:t>
      </w:r>
      <w:r>
        <w:t>T</w:t>
      </w:r>
      <w:r w:rsidR="00E32753">
        <w:t>í</w:t>
      </w:r>
      <w:r>
        <w:t>tulo 3)</w:t>
      </w:r>
      <w:bookmarkEnd w:id="151"/>
    </w:p>
    <w:p w14:paraId="39635C93" w14:textId="77777777" w:rsidR="00C17C88" w:rsidRPr="00113FF7" w:rsidRDefault="00C17C88" w:rsidP="007E6AEB">
      <w:r w:rsidRPr="00C17C88">
        <w:t>As refer</w:t>
      </w:r>
      <w:r w:rsidR="00AF167E">
        <w:t>ê</w:t>
      </w:r>
      <w:r w:rsidRPr="00C17C88">
        <w:t>ncias deverão ser listadas logo após as considerações finais como t</w:t>
      </w:r>
      <w:r w:rsidR="00AF167E">
        <w:t>í</w:t>
      </w:r>
      <w:r w:rsidRPr="00C17C88">
        <w:t>tulo de seção, REFER</w:t>
      </w:r>
      <w:r w:rsidR="00AF167E">
        <w:t>Ê</w:t>
      </w:r>
      <w:r w:rsidRPr="00C17C88">
        <w:t>NCIAS No texto, após o trecho citado, as referências deverão ser apresentadas entre parênteses no seguinte padrão: sobrenome do autor em letras maiúsculas e o ano. Exemplos: um autor: (GOMES, 1998); dois autores: (ABRAMOF &amp; MOTA, 2007); três ou mais autores: (ABRAMOF et al., 2007). Caso ultrapasse cinco linhas, a citação deverá ser apresentada em itálico e com recuo. As refer</w:t>
      </w:r>
      <w:r w:rsidR="00AF167E">
        <w:t>ê</w:t>
      </w:r>
      <w:r w:rsidRPr="00C17C88">
        <w:t>ncias bibliográficas devem ser apresentadas em ordem alfabética e de acordo com a norma da ABNT - NBR 6023 (ABNT, 2002). As refer</w:t>
      </w:r>
      <w:r w:rsidR="00AF167E">
        <w:t>ê</w:t>
      </w:r>
      <w:r w:rsidRPr="00C17C88">
        <w:t>ncias devem ser apresentadas em ordem alfabética. Nesse modelo, a seção de REFER</w:t>
      </w:r>
      <w:r w:rsidR="00AF167E">
        <w:t>Ê</w:t>
      </w:r>
      <w:r w:rsidRPr="00C17C88">
        <w:t xml:space="preserve">NCIAS </w:t>
      </w:r>
      <w:r w:rsidR="00CB6482">
        <w:t>é mostrada</w:t>
      </w:r>
      <w:r w:rsidR="00AF167E">
        <w:t xml:space="preserve"> na f</w:t>
      </w:r>
      <w:r w:rsidRPr="00C17C88">
        <w:t>orma de apresentação de refer</w:t>
      </w:r>
      <w:r w:rsidR="00CB6482">
        <w:t>ê</w:t>
      </w:r>
      <w:r w:rsidRPr="00C17C88">
        <w:t>ncias no caso de normas ou manuais, livros, capítulo de livro, artigo em periódico, monografia, dissertação, tese, artigo de jornal, trabalho em evento, refer</w:t>
      </w:r>
      <w:r w:rsidR="00CB6482">
        <w:t>ê</w:t>
      </w:r>
      <w:r w:rsidRPr="00C17C88">
        <w:t>ncias disponíveis na internet e também quando existe repetição de uma refer</w:t>
      </w:r>
      <w:r w:rsidR="00AF167E">
        <w:t>ê</w:t>
      </w:r>
      <w:r w:rsidRPr="00C17C88">
        <w:t>ncia. A estilo de formatação disponível para referências bibliográficas é RefBib. Deixe uma linha de espaço entre uma refer</w:t>
      </w:r>
      <w:r w:rsidR="00AF167E">
        <w:t>ê</w:t>
      </w:r>
      <w:r w:rsidRPr="00C17C88">
        <w:t>ncia e a subseqüente para melhor distribuição na p</w:t>
      </w:r>
      <w:r w:rsidR="00AF167E">
        <w:t>á</w:t>
      </w:r>
      <w:r w:rsidRPr="00C17C88">
        <w:t>gina.</w:t>
      </w:r>
    </w:p>
    <w:p w14:paraId="33E356FC" w14:textId="77777777" w:rsidR="00C17C88" w:rsidRDefault="00C17C88" w:rsidP="007E6AEB"/>
    <w:p w14:paraId="338CC462" w14:textId="77777777" w:rsidR="00DE43FE" w:rsidRDefault="005C61B9" w:rsidP="006F3AA5">
      <w:pPr>
        <w:pStyle w:val="Heading1"/>
      </w:pPr>
      <w:bookmarkStart w:id="152" w:name="_Toc172532278"/>
      <w:r>
        <w:lastRenderedPageBreak/>
        <w:t>RESULTADOS (</w:t>
      </w:r>
      <w:r w:rsidR="00EA2B91">
        <w:t xml:space="preserve">estilo </w:t>
      </w:r>
      <w:r>
        <w:t>T</w:t>
      </w:r>
      <w:r w:rsidR="00AF167E">
        <w:t>í</w:t>
      </w:r>
      <w:r>
        <w:t>tulo 1)</w:t>
      </w:r>
      <w:bookmarkStart w:id="153" w:name="_Toc144288083"/>
      <w:bookmarkStart w:id="154" w:name="_Toc144614336"/>
      <w:bookmarkStart w:id="155" w:name="_Toc144614584"/>
      <w:bookmarkStart w:id="156" w:name="_Toc144627063"/>
      <w:bookmarkStart w:id="157" w:name="_Toc144630242"/>
      <w:bookmarkStart w:id="158" w:name="_Toc144691039"/>
      <w:bookmarkStart w:id="159" w:name="_Toc144691510"/>
      <w:bookmarkStart w:id="160" w:name="_Toc144692261"/>
      <w:bookmarkEnd w:id="152"/>
    </w:p>
    <w:p w14:paraId="3A56BE57" w14:textId="77777777" w:rsidR="005C61B9" w:rsidRPr="005C61B9" w:rsidRDefault="0043393D" w:rsidP="007E6AEB">
      <w:r w:rsidRPr="0043393D">
        <w:t>Esta é a parte mais importante do trabalho d</w:t>
      </w:r>
      <w:r w:rsidR="00AF167E">
        <w:t xml:space="preserve">urante </w:t>
      </w:r>
      <w:r w:rsidRPr="0043393D">
        <w:t xml:space="preserve">a apresentação. Nesta seção o estudante deve discutir os resultados obtidos. É aqui que devem ser feitas comparações entre os resultados </w:t>
      </w:r>
      <w:r w:rsidR="00AF167E">
        <w:t xml:space="preserve">esperados </w:t>
      </w:r>
      <w:r w:rsidRPr="0043393D">
        <w:t>e os previstos pela teoria e/ou a partir de outras experiências conhecidas. Anomalias e discrepâncias devem ser exploradas e explicadas em termos físicos e matemáticos. As explicações devem se basear nos gráficos e nas tabelas apresentadas nas seções anteriores. Por fim, é nessa seção que os resultados serão resumidos e discutidos. Maiores detalhes devem ser colocados em apêndice.</w:t>
      </w:r>
    </w:p>
    <w:bookmarkEnd w:id="153"/>
    <w:bookmarkEnd w:id="154"/>
    <w:bookmarkEnd w:id="155"/>
    <w:bookmarkEnd w:id="156"/>
    <w:bookmarkEnd w:id="157"/>
    <w:bookmarkEnd w:id="158"/>
    <w:bookmarkEnd w:id="159"/>
    <w:bookmarkEnd w:id="160"/>
    <w:p w14:paraId="2CD0E82C" w14:textId="77777777" w:rsidR="00185542" w:rsidRDefault="00185542" w:rsidP="007E6AEB"/>
    <w:p w14:paraId="6567AE48" w14:textId="77777777" w:rsidR="00C17C88" w:rsidRPr="00113FF7" w:rsidRDefault="00C17C88" w:rsidP="007E6AEB"/>
    <w:p w14:paraId="5595F93D" w14:textId="77777777" w:rsidR="00B06900" w:rsidRPr="00113FF7" w:rsidRDefault="00B06900" w:rsidP="007E6AEB"/>
    <w:p w14:paraId="75878760" w14:textId="77777777" w:rsidR="00B06900" w:rsidRPr="00113FF7" w:rsidRDefault="00B06900" w:rsidP="007E6AEB"/>
    <w:p w14:paraId="6B61757E" w14:textId="77777777" w:rsidR="00B06900" w:rsidRPr="00113FF7" w:rsidRDefault="00B06900" w:rsidP="007E6AEB"/>
    <w:p w14:paraId="14E55A49" w14:textId="77777777" w:rsidR="00B06900" w:rsidRPr="00113FF7" w:rsidRDefault="00B06900" w:rsidP="007E6AEB"/>
    <w:p w14:paraId="3DC57192" w14:textId="77777777" w:rsidR="00B06900" w:rsidRPr="00113FF7" w:rsidRDefault="00B06900" w:rsidP="007E6AEB"/>
    <w:p w14:paraId="5AA2B9B7" w14:textId="77777777" w:rsidR="00067A0D" w:rsidRPr="00113FF7" w:rsidRDefault="00067A0D" w:rsidP="007E6AEB"/>
    <w:p w14:paraId="2FBB8CDB" w14:textId="77777777" w:rsidR="00067A0D" w:rsidRPr="00113FF7" w:rsidRDefault="00067A0D" w:rsidP="007E6AEB"/>
    <w:p w14:paraId="49176C33" w14:textId="77777777" w:rsidR="00067A0D" w:rsidRPr="00113FF7" w:rsidRDefault="00067A0D" w:rsidP="007E6AEB"/>
    <w:p w14:paraId="229EB4AD" w14:textId="77777777" w:rsidR="00067A0D" w:rsidRPr="00113FF7" w:rsidRDefault="00067A0D" w:rsidP="007E6AEB"/>
    <w:p w14:paraId="3D8603A6" w14:textId="77777777" w:rsidR="005D0E47" w:rsidRPr="00113FF7" w:rsidRDefault="00550A07" w:rsidP="006F3AA5">
      <w:pPr>
        <w:pStyle w:val="Heading1"/>
      </w:pPr>
      <w:bookmarkStart w:id="161" w:name="_Toc144614347"/>
      <w:bookmarkStart w:id="162" w:name="_Toc144614594"/>
      <w:bookmarkStart w:id="163" w:name="_Toc144627073"/>
      <w:bookmarkStart w:id="164" w:name="_Toc144630252"/>
      <w:bookmarkStart w:id="165" w:name="_Toc144691052"/>
      <w:bookmarkStart w:id="166" w:name="_Toc144691520"/>
      <w:bookmarkStart w:id="167" w:name="_Toc144692271"/>
      <w:bookmarkStart w:id="168" w:name="_Toc144805843"/>
      <w:bookmarkStart w:id="169" w:name="_Toc144807464"/>
      <w:bookmarkStart w:id="170" w:name="_Toc144811475"/>
      <w:bookmarkStart w:id="171" w:name="_Toc144812020"/>
      <w:bookmarkStart w:id="172" w:name="_Toc144812363"/>
      <w:bookmarkStart w:id="173" w:name="_Toc149724332"/>
      <w:bookmarkStart w:id="174" w:name="_Toc150052731"/>
      <w:bookmarkStart w:id="175" w:name="_Toc150053222"/>
      <w:bookmarkStart w:id="176" w:name="_Toc150053989"/>
      <w:bookmarkStart w:id="177" w:name="_Toc150054445"/>
      <w:bookmarkStart w:id="178" w:name="_Toc150054648"/>
      <w:bookmarkStart w:id="179" w:name="_Toc150054863"/>
      <w:bookmarkStart w:id="180" w:name="_Toc156710937"/>
      <w:bookmarkStart w:id="181" w:name="_Toc156712246"/>
      <w:bookmarkStart w:id="182" w:name="_Toc167274013"/>
      <w:bookmarkStart w:id="183" w:name="_Toc167274180"/>
      <w:bookmarkStart w:id="184" w:name="_Toc167274308"/>
      <w:bookmarkStart w:id="185" w:name="_Toc198716027"/>
      <w:bookmarkStart w:id="186" w:name="_Toc198716144"/>
      <w:bookmarkStart w:id="187" w:name="_Toc221345537"/>
      <w:bookmarkStart w:id="188" w:name="_Toc222801067"/>
      <w:bookmarkStart w:id="189" w:name="_Toc232224856"/>
      <w:bookmarkStart w:id="190" w:name="_Toc232225035"/>
      <w:bookmarkStart w:id="191" w:name="_Toc172532279"/>
      <w:r w:rsidRPr="00113FF7">
        <w:lastRenderedPageBreak/>
        <w:t>CONCLUSÃO</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00EA2B91">
        <w:t xml:space="preserve"> (estilo Título 1)</w:t>
      </w:r>
      <w:bookmarkEnd w:id="191"/>
    </w:p>
    <w:p w14:paraId="5946D6FD" w14:textId="77777777" w:rsidR="0028033F" w:rsidRPr="00113FF7" w:rsidRDefault="0028033F" w:rsidP="007E6AEB">
      <w:r w:rsidRPr="00113FF7">
        <w:t>Parte final do texto, na qual se apresentam as conclusões correspondentes aos objetivos ou hipóteses. Na conclusão, podem-se incluir também recomendações, sugerindo futuros desenvolvimentos sobre o tema</w:t>
      </w:r>
      <w:r w:rsidR="00ED0190" w:rsidRPr="00113FF7">
        <w:t>.</w:t>
      </w:r>
      <w:r w:rsidRPr="00113FF7">
        <w:t xml:space="preserve"> </w:t>
      </w:r>
      <w:r w:rsidR="00565C5D" w:rsidRPr="00113FF7">
        <w:t xml:space="preserve"> O(s) </w:t>
      </w:r>
      <w:r w:rsidRPr="00113FF7">
        <w:t xml:space="preserve">autor </w:t>
      </w:r>
      <w:r w:rsidR="00565C5D" w:rsidRPr="00113FF7">
        <w:t xml:space="preserve">(es) </w:t>
      </w:r>
      <w:r w:rsidRPr="00113FF7">
        <w:t>deve</w:t>
      </w:r>
      <w:r w:rsidR="00565C5D" w:rsidRPr="00113FF7">
        <w:t>m</w:t>
      </w:r>
      <w:r w:rsidRPr="00113FF7">
        <w:t xml:space="preserve"> manifestar seu ponto de vista sobre os resultados obtidos e sobre o alcance </w:t>
      </w:r>
      <w:r w:rsidR="00565C5D" w:rsidRPr="00113FF7">
        <w:t>deles</w:t>
      </w:r>
      <w:r w:rsidRPr="00113FF7">
        <w:t>. Não se permite a inclusão de dados novos ness</w:t>
      </w:r>
      <w:r w:rsidR="00565C5D" w:rsidRPr="00113FF7">
        <w:t>a parte</w:t>
      </w:r>
      <w:r w:rsidR="003D0A65" w:rsidRPr="00113FF7">
        <w:t>.</w:t>
      </w:r>
    </w:p>
    <w:p w14:paraId="0DB28007" w14:textId="77777777" w:rsidR="00550A07" w:rsidRPr="00113FF7" w:rsidRDefault="00550A07" w:rsidP="007E6AEB"/>
    <w:p w14:paraId="13E65766" w14:textId="77777777" w:rsidR="005D0E47" w:rsidRPr="00113FF7" w:rsidRDefault="005D0E47" w:rsidP="007E6AEB"/>
    <w:p w14:paraId="06B3A924" w14:textId="77777777" w:rsidR="007614B0" w:rsidRPr="00113FF7" w:rsidRDefault="007614B0" w:rsidP="007E6AEB"/>
    <w:p w14:paraId="356C8FB0" w14:textId="77777777" w:rsidR="007614B0" w:rsidRPr="00113FF7" w:rsidRDefault="007614B0" w:rsidP="007E6AEB"/>
    <w:p w14:paraId="20D122F7" w14:textId="77777777" w:rsidR="007614B0" w:rsidRPr="00113FF7" w:rsidRDefault="007614B0" w:rsidP="007E6AEB"/>
    <w:p w14:paraId="123710E9" w14:textId="77777777" w:rsidR="007614B0" w:rsidRPr="00113FF7" w:rsidRDefault="007614B0" w:rsidP="007E6AEB"/>
    <w:p w14:paraId="65907071" w14:textId="77777777" w:rsidR="007614B0" w:rsidRPr="00113FF7" w:rsidRDefault="007614B0" w:rsidP="007E6AEB"/>
    <w:p w14:paraId="713688EC" w14:textId="77777777" w:rsidR="007614B0" w:rsidRPr="00113FF7" w:rsidRDefault="007614B0" w:rsidP="007E6AEB"/>
    <w:p w14:paraId="542FB8D3" w14:textId="77777777" w:rsidR="007614B0" w:rsidRPr="00113FF7" w:rsidRDefault="007614B0" w:rsidP="007E6AEB"/>
    <w:p w14:paraId="45D2507E" w14:textId="77777777" w:rsidR="007614B0" w:rsidRPr="00113FF7" w:rsidRDefault="007614B0" w:rsidP="007E6AEB"/>
    <w:p w14:paraId="3066C372" w14:textId="77777777" w:rsidR="00067A0D" w:rsidRPr="00113FF7" w:rsidRDefault="00067A0D" w:rsidP="00346157">
      <w:pPr>
        <w:sectPr w:rsidR="00067A0D" w:rsidRPr="00113FF7" w:rsidSect="006C352F">
          <w:footerReference w:type="default" r:id="rId24"/>
          <w:pgSz w:w="11907" w:h="16840" w:code="9"/>
          <w:pgMar w:top="1701" w:right="1134" w:bottom="1134" w:left="1701" w:header="709" w:footer="1418" w:gutter="0"/>
          <w:pgNumType w:start="3"/>
          <w:cols w:space="708"/>
          <w:docGrid w:linePitch="360"/>
        </w:sectPr>
      </w:pPr>
      <w:bookmarkStart w:id="192" w:name="_REFERÊNCIAS_BIBLIOGRÁFICAS"/>
      <w:bookmarkStart w:id="193" w:name="_Toc143669284"/>
      <w:bookmarkStart w:id="194" w:name="_Toc144003460"/>
      <w:bookmarkStart w:id="195" w:name="_Toc144004110"/>
      <w:bookmarkStart w:id="196" w:name="_Toc144004164"/>
      <w:bookmarkStart w:id="197" w:name="_Toc144004613"/>
      <w:bookmarkStart w:id="198" w:name="_Toc144288100"/>
      <w:bookmarkStart w:id="199" w:name="_Toc144288597"/>
      <w:bookmarkStart w:id="200" w:name="_Toc144609689"/>
      <w:bookmarkStart w:id="201" w:name="_Toc144614348"/>
      <w:bookmarkStart w:id="202" w:name="_Toc144614595"/>
      <w:bookmarkStart w:id="203" w:name="_Toc144627074"/>
      <w:bookmarkStart w:id="204" w:name="_Toc144630253"/>
      <w:bookmarkStart w:id="205" w:name="_Toc144691053"/>
      <w:bookmarkStart w:id="206" w:name="_Toc144691521"/>
      <w:bookmarkStart w:id="207" w:name="_Toc144692272"/>
      <w:bookmarkStart w:id="208" w:name="_Toc144805844"/>
      <w:bookmarkStart w:id="209" w:name="_Toc149724145"/>
      <w:bookmarkStart w:id="210" w:name="_Toc149724333"/>
      <w:bookmarkStart w:id="211" w:name="_Toc150052732"/>
      <w:bookmarkStart w:id="212" w:name="_Toc150053223"/>
      <w:bookmarkStart w:id="213" w:name="_Toc150053990"/>
      <w:bookmarkStart w:id="214" w:name="_Toc150054446"/>
      <w:bookmarkStart w:id="215" w:name="_Toc150054649"/>
      <w:bookmarkStart w:id="216" w:name="_Toc150054864"/>
      <w:bookmarkStart w:id="217" w:name="_Toc151433549"/>
      <w:bookmarkStart w:id="218" w:name="_Toc151434320"/>
      <w:bookmarkEnd w:id="192"/>
    </w:p>
    <w:p w14:paraId="7164C5CD" w14:textId="77777777" w:rsidR="003354B5" w:rsidRPr="00113FF7" w:rsidRDefault="00B26EA1" w:rsidP="0043393D">
      <w:pPr>
        <w:pStyle w:val="REFERNCIA"/>
      </w:pPr>
      <w:bookmarkStart w:id="219" w:name="_Toc152395091"/>
      <w:bookmarkStart w:id="220" w:name="_Toc156710938"/>
      <w:bookmarkStart w:id="221" w:name="_Toc156712247"/>
      <w:bookmarkStart w:id="222" w:name="_Toc167274014"/>
      <w:bookmarkStart w:id="223" w:name="_Toc167274181"/>
      <w:bookmarkStart w:id="224" w:name="_Toc167274309"/>
      <w:bookmarkStart w:id="225" w:name="_Toc198716028"/>
      <w:bookmarkStart w:id="226" w:name="_Toc198716145"/>
      <w:bookmarkStart w:id="227" w:name="_Toc222801068"/>
      <w:bookmarkStart w:id="228" w:name="_Toc232224857"/>
      <w:bookmarkStart w:id="229" w:name="_Toc232225036"/>
      <w:r w:rsidRPr="00113FF7">
        <w:lastRenderedPageBreak/>
        <w:t>R</w:t>
      </w:r>
      <w:r w:rsidR="005D0E47" w:rsidRPr="00113FF7">
        <w:t>EFERÊNCIAS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00EA2B91">
        <w:t xml:space="preserve"> (estilo REFER</w:t>
      </w:r>
      <w:r w:rsidR="00AD5D5F">
        <w:t>Ê</w:t>
      </w:r>
      <w:r w:rsidR="00EA2B91">
        <w:t>NCIA)</w:t>
      </w:r>
    </w:p>
    <w:p w14:paraId="42053E10" w14:textId="77777777" w:rsidR="00C17C88" w:rsidRPr="00354B69" w:rsidRDefault="00C17C88" w:rsidP="00C17C88">
      <w:pPr>
        <w:pStyle w:val="RefBib"/>
      </w:pPr>
      <w:bookmarkStart w:id="230" w:name="_Toc144630254"/>
      <w:bookmarkStart w:id="231" w:name="_Toc144691054"/>
      <w:bookmarkStart w:id="232" w:name="_Toc144691522"/>
      <w:bookmarkStart w:id="233" w:name="_Toc144692273"/>
      <w:bookmarkStart w:id="234" w:name="_Toc144805848"/>
      <w:bookmarkStart w:id="235" w:name="_Toc149724148"/>
      <w:bookmarkStart w:id="236" w:name="_Toc149724336"/>
      <w:bookmarkStart w:id="237" w:name="_Toc150052735"/>
      <w:bookmarkStart w:id="238" w:name="_Toc150053226"/>
      <w:bookmarkStart w:id="239" w:name="_Toc150053993"/>
      <w:bookmarkStart w:id="240" w:name="_Toc150054449"/>
      <w:bookmarkStart w:id="241" w:name="_Toc150054652"/>
      <w:bookmarkStart w:id="242" w:name="_Toc150054866"/>
      <w:bookmarkStart w:id="243" w:name="_Toc151433551"/>
      <w:bookmarkStart w:id="244" w:name="_Toc151434322"/>
      <w:bookmarkStart w:id="245" w:name="_Toc143669286"/>
      <w:bookmarkStart w:id="246" w:name="_Toc144003462"/>
      <w:bookmarkStart w:id="247" w:name="_Toc144004112"/>
      <w:bookmarkStart w:id="248" w:name="_Toc144004166"/>
      <w:bookmarkStart w:id="249" w:name="_Toc144004615"/>
      <w:bookmarkStart w:id="250" w:name="_Toc144288102"/>
      <w:bookmarkStart w:id="251" w:name="_Toc144288599"/>
      <w:bookmarkStart w:id="252" w:name="_Toc144544687"/>
      <w:bookmarkStart w:id="253" w:name="_Toc144545423"/>
      <w:bookmarkStart w:id="254" w:name="_Toc144609690"/>
      <w:bookmarkStart w:id="255" w:name="_Toc144614349"/>
      <w:bookmarkStart w:id="256" w:name="_Toc144614596"/>
      <w:r>
        <w:t>Exemplo no caso de Normas</w:t>
      </w:r>
    </w:p>
    <w:p w14:paraId="5E2AB790" w14:textId="77777777" w:rsidR="00C17C88" w:rsidRPr="00CE3F13" w:rsidRDefault="00C17C88" w:rsidP="00C17C88">
      <w:pPr>
        <w:pStyle w:val="RefBib"/>
      </w:pPr>
      <w:r>
        <w:t xml:space="preserve">ASSOCIAÇÃO BRASILEIRA DE NORMAS TÉCNICAS. </w:t>
      </w:r>
      <w:r w:rsidRPr="00AB1746">
        <w:rPr>
          <w:b/>
        </w:rPr>
        <w:t>NBR 14724</w:t>
      </w:r>
      <w:r>
        <w:rPr>
          <w:b/>
        </w:rPr>
        <w:t xml:space="preserve">: </w:t>
      </w:r>
      <w:r w:rsidRPr="00CE3F13">
        <w:t>Informação e documentação — Trabalhos</w:t>
      </w:r>
      <w:r>
        <w:t xml:space="preserve"> </w:t>
      </w:r>
      <w:r w:rsidRPr="00CE3F13">
        <w:t>acadêmicos — Apresentação</w:t>
      </w:r>
      <w:r>
        <w:t>. Rio de Janeiro, 2005. 9.p.</w:t>
      </w:r>
    </w:p>
    <w:p w14:paraId="27D101A8" w14:textId="77777777" w:rsidR="00C17C88" w:rsidRPr="00CE3F13" w:rsidRDefault="00C17C88" w:rsidP="00C17C88">
      <w:pPr>
        <w:pStyle w:val="RefBib"/>
      </w:pPr>
    </w:p>
    <w:p w14:paraId="1839448E" w14:textId="77777777" w:rsidR="00C17C88" w:rsidRDefault="00C17C88" w:rsidP="00C17C88">
      <w:pPr>
        <w:pStyle w:val="RefBib"/>
      </w:pPr>
      <w:r>
        <w:t xml:space="preserve">___________ </w:t>
      </w:r>
      <w:r w:rsidRPr="00387FF9">
        <w:rPr>
          <w:b/>
        </w:rPr>
        <w:t>NBR 6023</w:t>
      </w:r>
      <w:r>
        <w:t>: informação e documentação: referências: elaboração. Rio de Janeiro, 2002. 24 p.</w:t>
      </w:r>
    </w:p>
    <w:p w14:paraId="6807A9BD" w14:textId="77777777" w:rsidR="00C17C88" w:rsidRDefault="00C17C88" w:rsidP="00C17C88">
      <w:pPr>
        <w:pStyle w:val="RefBib"/>
      </w:pPr>
    </w:p>
    <w:p w14:paraId="0907B3AC" w14:textId="77777777" w:rsidR="00C17C88" w:rsidRDefault="00C17C88" w:rsidP="00C17C88">
      <w:pPr>
        <w:pStyle w:val="RefBib"/>
      </w:pPr>
      <w:r>
        <w:t xml:space="preserve">___________ </w:t>
      </w:r>
      <w:r w:rsidRPr="00094D54">
        <w:rPr>
          <w:b/>
        </w:rPr>
        <w:t>NBR 10520</w:t>
      </w:r>
      <w:r>
        <w:rPr>
          <w:b/>
        </w:rPr>
        <w:t xml:space="preserve">: </w:t>
      </w:r>
      <w:r>
        <w:t>e documentação: citações em documentos. Rio de Janeiro, 2002. 7 p.</w:t>
      </w:r>
    </w:p>
    <w:p w14:paraId="07847234" w14:textId="77777777" w:rsidR="00C17C88" w:rsidRDefault="00C17C88" w:rsidP="00C17C88">
      <w:pPr>
        <w:pStyle w:val="RefBib"/>
      </w:pPr>
    </w:p>
    <w:p w14:paraId="7F1DE883" w14:textId="77777777" w:rsidR="00C17C88" w:rsidRDefault="00C17C88" w:rsidP="00C17C88">
      <w:pPr>
        <w:pStyle w:val="RefBib"/>
      </w:pPr>
      <w:r>
        <w:t xml:space="preserve">___________ </w:t>
      </w:r>
      <w:r w:rsidRPr="00871378">
        <w:rPr>
          <w:b/>
        </w:rPr>
        <w:t>NBR 6024</w:t>
      </w:r>
      <w:r>
        <w:t>: numeração progressiva das seções de um documento. Rio de Janeiro, 2003. 3 p.</w:t>
      </w:r>
    </w:p>
    <w:p w14:paraId="396DEF90" w14:textId="77777777" w:rsidR="00C17C88" w:rsidRDefault="00C17C88" w:rsidP="00C17C88">
      <w:pPr>
        <w:pStyle w:val="RefBib"/>
      </w:pPr>
    </w:p>
    <w:p w14:paraId="498C3876" w14:textId="77777777" w:rsidR="00C17C88" w:rsidRPr="00427B6F" w:rsidRDefault="00C17C88" w:rsidP="00C17C88">
      <w:pPr>
        <w:pStyle w:val="RefBib"/>
      </w:pPr>
      <w:r w:rsidRPr="00427B6F">
        <w:t>Exemplo no caso de Livro</w:t>
      </w:r>
    </w:p>
    <w:p w14:paraId="235ED5D8" w14:textId="77777777" w:rsidR="00C17C88" w:rsidRDefault="00C17C88" w:rsidP="00C17C88">
      <w:pPr>
        <w:pStyle w:val="RefBib"/>
      </w:pPr>
      <w:r>
        <w:t xml:space="preserve">CERVO, Amado Luis; BERVIAN, Pedro Alcino; SILVA, Roberto. </w:t>
      </w:r>
      <w:r w:rsidRPr="009D2717">
        <w:rPr>
          <w:b/>
        </w:rPr>
        <w:t>Metodologia Científica</w:t>
      </w:r>
      <w:r>
        <w:t>. 6. ed. São Paulo: Prentice Hall, 2007.</w:t>
      </w:r>
    </w:p>
    <w:p w14:paraId="083E842F" w14:textId="77777777" w:rsidR="00C17C88" w:rsidRDefault="00C17C88" w:rsidP="00C17C88">
      <w:pPr>
        <w:pStyle w:val="RefBib"/>
      </w:pPr>
    </w:p>
    <w:p w14:paraId="6161A1D7" w14:textId="77777777" w:rsidR="00C17C88" w:rsidRDefault="00C17C88" w:rsidP="00C17C88">
      <w:pPr>
        <w:pStyle w:val="RefBib"/>
      </w:pPr>
      <w:r w:rsidRPr="00427B6F">
        <w:t xml:space="preserve">GOMES, L. V. N. </w:t>
      </w:r>
      <w:r w:rsidRPr="00427B6F">
        <w:rPr>
          <w:b/>
          <w:bCs/>
        </w:rPr>
        <w:t xml:space="preserve">Desenhando: </w:t>
      </w:r>
      <w:r w:rsidRPr="00427B6F">
        <w:t>um panorama dos sistemas gráficos. Santa Maria: Ed.UFSM, 1998.</w:t>
      </w:r>
    </w:p>
    <w:p w14:paraId="798A99BB" w14:textId="77777777" w:rsidR="00C17C88" w:rsidRPr="00427B6F" w:rsidRDefault="00C17C88" w:rsidP="00C17C88">
      <w:pPr>
        <w:pStyle w:val="RefBib"/>
      </w:pPr>
    </w:p>
    <w:p w14:paraId="553898F6" w14:textId="77777777" w:rsidR="00C17C88" w:rsidRPr="00427B6F" w:rsidRDefault="00C17C88" w:rsidP="00C17C88">
      <w:pPr>
        <w:pStyle w:val="RefBib"/>
      </w:pPr>
      <w:r w:rsidRPr="00427B6F">
        <w:t>Exemplo no caso de Capítulo de Livro</w:t>
      </w:r>
    </w:p>
    <w:p w14:paraId="77510349" w14:textId="77777777" w:rsidR="00C17C88" w:rsidRPr="0007726F" w:rsidRDefault="00C17C88" w:rsidP="00C17C88">
      <w:pPr>
        <w:pStyle w:val="RefBib"/>
      </w:pPr>
      <w:r w:rsidRPr="00427B6F">
        <w:rPr>
          <w:lang w:val="en-US"/>
        </w:rPr>
        <w:t xml:space="preserve">WILLIAMS, J. W. Flow measurement. In: ROUSE, H. (org.). </w:t>
      </w:r>
      <w:r w:rsidRPr="00427B6F">
        <w:rPr>
          <w:b/>
          <w:bCs/>
          <w:lang w:val="en-US"/>
        </w:rPr>
        <w:t>Engineering hydraulic</w:t>
      </w:r>
      <w:r w:rsidRPr="00427B6F">
        <w:rPr>
          <w:lang w:val="en-US"/>
        </w:rPr>
        <w:t xml:space="preserve">s. </w:t>
      </w:r>
      <w:r w:rsidRPr="00427B6F">
        <w:t>New York: John Wiley &amp; Sons, 1950. p. 229-309.</w:t>
      </w:r>
    </w:p>
    <w:p w14:paraId="79F7F343" w14:textId="77777777" w:rsidR="00C17C88" w:rsidRDefault="00C17C88" w:rsidP="00C17C88">
      <w:pPr>
        <w:pStyle w:val="RefBib"/>
      </w:pPr>
    </w:p>
    <w:p w14:paraId="383C5956" w14:textId="77777777" w:rsidR="00C17C88" w:rsidRDefault="00C17C88" w:rsidP="00C17C88">
      <w:pPr>
        <w:pStyle w:val="RefBib"/>
      </w:pPr>
      <w:r>
        <w:t>Exemplo no caso artigo em periódico</w:t>
      </w:r>
    </w:p>
    <w:p w14:paraId="7E3C05CA" w14:textId="77777777" w:rsidR="00C17C88" w:rsidRPr="00211F81" w:rsidRDefault="00C17C88" w:rsidP="00C17C88">
      <w:pPr>
        <w:pStyle w:val="RefBib"/>
      </w:pPr>
      <w:r w:rsidRPr="009D39A2">
        <w:rPr>
          <w:lang w:val="en-US"/>
        </w:rPr>
        <w:t>ABRAMOF, P. G.</w:t>
      </w:r>
      <w:r>
        <w:rPr>
          <w:lang w:val="en-US"/>
        </w:rPr>
        <w:t>,</w:t>
      </w:r>
      <w:r w:rsidRPr="009D39A2">
        <w:rPr>
          <w:lang w:val="en-US"/>
        </w:rPr>
        <w:t xml:space="preserve"> MIRANDA, C. R. B.</w:t>
      </w:r>
      <w:r>
        <w:rPr>
          <w:lang w:val="en-US"/>
        </w:rPr>
        <w:t>,</w:t>
      </w:r>
      <w:r w:rsidRPr="009D39A2">
        <w:rPr>
          <w:lang w:val="en-US"/>
        </w:rPr>
        <w:t xml:space="preserve"> BELOTO, A. F. ; UETA, A.Y.</w:t>
      </w:r>
      <w:r>
        <w:rPr>
          <w:lang w:val="en-US"/>
        </w:rPr>
        <w:t>,</w:t>
      </w:r>
      <w:r w:rsidRPr="009D39A2">
        <w:rPr>
          <w:lang w:val="en-US"/>
        </w:rPr>
        <w:t xml:space="preserve"> FERREIRA, N. G. An investigation of natural oxidation process on stain-etched nanoporous silicon by micro-Raman spectroscopy. </w:t>
      </w:r>
      <w:r w:rsidRPr="00211F81">
        <w:rPr>
          <w:b/>
        </w:rPr>
        <w:t>Applied Surface Science</w:t>
      </w:r>
      <w:r w:rsidRPr="00211F81">
        <w:t>, v. 253, p. p. 7065-7068, 2007.</w:t>
      </w:r>
    </w:p>
    <w:p w14:paraId="5FB71682" w14:textId="77777777" w:rsidR="00C17C88" w:rsidRPr="00211F81" w:rsidRDefault="00C17C88" w:rsidP="00C17C88">
      <w:pPr>
        <w:pStyle w:val="RefBib"/>
      </w:pPr>
    </w:p>
    <w:p w14:paraId="0DE76A72" w14:textId="77777777" w:rsidR="00C17C88" w:rsidRPr="00BB61F6" w:rsidRDefault="00C17C88" w:rsidP="00C17C88">
      <w:pPr>
        <w:pStyle w:val="RefBib"/>
      </w:pPr>
      <w:r w:rsidRPr="00BB61F6">
        <w:t>Exemplo no caso de monografia, dissertação e tese</w:t>
      </w:r>
    </w:p>
    <w:p w14:paraId="01EB5C81" w14:textId="77777777" w:rsidR="00C17C88" w:rsidRPr="00B51586" w:rsidRDefault="00C17C88" w:rsidP="00C17C88">
      <w:pPr>
        <w:pStyle w:val="RefBib"/>
      </w:pPr>
      <w:r>
        <w:lastRenderedPageBreak/>
        <w:t xml:space="preserve">MIRANDA, R. B. </w:t>
      </w:r>
      <w:r w:rsidRPr="00B51586">
        <w:t>Filmes de diamante nanocristalino infiltrados em substratos de silício poroso através das técnicas CVD/CVI. 2009. Tese (Doutorado em Engenharia e Tecnologia Espaciais) - Instituto Nacional de Pesquisas Espaciais</w:t>
      </w:r>
      <w:r>
        <w:t>.</w:t>
      </w:r>
    </w:p>
    <w:p w14:paraId="3D48601C" w14:textId="77777777" w:rsidR="00C17C88" w:rsidRDefault="00C17C88" w:rsidP="00C17C88">
      <w:pPr>
        <w:pStyle w:val="RefBib"/>
      </w:pPr>
    </w:p>
    <w:p w14:paraId="1C9BE233" w14:textId="77777777" w:rsidR="00C17C88" w:rsidRDefault="00C17C88" w:rsidP="00C17C88">
      <w:pPr>
        <w:pStyle w:val="RefBib"/>
      </w:pPr>
      <w:r>
        <w:t>Exemplo no caso de artigo de jornal</w:t>
      </w:r>
    </w:p>
    <w:p w14:paraId="234188B5" w14:textId="77777777" w:rsidR="00C17C88" w:rsidRPr="0007726F" w:rsidRDefault="00C17C88" w:rsidP="00C17C88">
      <w:pPr>
        <w:pStyle w:val="RefBib"/>
      </w:pPr>
      <w:r w:rsidRPr="0007726F">
        <w:t xml:space="preserve">MOREIRA, T. Debate sobre software livre chega ao celular. </w:t>
      </w:r>
      <w:r w:rsidRPr="0007726F">
        <w:rPr>
          <w:b/>
          <w:bCs/>
        </w:rPr>
        <w:t>Valor Econômic</w:t>
      </w:r>
      <w:r w:rsidRPr="0007726F">
        <w:t>o, São Paulo, 04 out. 2004. p. B4.</w:t>
      </w:r>
    </w:p>
    <w:p w14:paraId="24265ADA" w14:textId="77777777" w:rsidR="00C17C88" w:rsidRDefault="00C17C88" w:rsidP="00C17C88">
      <w:pPr>
        <w:pStyle w:val="RefBib"/>
      </w:pPr>
    </w:p>
    <w:p w14:paraId="6E782187" w14:textId="77777777" w:rsidR="00C17C88" w:rsidRDefault="00C17C88" w:rsidP="00C17C88">
      <w:pPr>
        <w:pStyle w:val="RefBib"/>
      </w:pPr>
      <w:r>
        <w:t>Exemplo no caso de trabalho em evento</w:t>
      </w:r>
    </w:p>
    <w:p w14:paraId="11AB2B10" w14:textId="77777777" w:rsidR="00C17C88" w:rsidRPr="00211F81" w:rsidRDefault="00C17C88" w:rsidP="00C17C88">
      <w:pPr>
        <w:pStyle w:val="RefBib"/>
      </w:pPr>
      <w:r w:rsidRPr="00211F81">
        <w:t>ABRAMOF, P. G.</w:t>
      </w:r>
      <w:r>
        <w:t>,</w:t>
      </w:r>
      <w:r w:rsidRPr="00211F81">
        <w:t xml:space="preserve"> MOTA A.C. Exame de desempenho dos estudantes: uma porposta de avaliação na educação em engenharia. In: XXXV CONGRESSO BRASILEIRO DE EDUCAÇÃO EM ENGENHARIA, Curitiba. Anais do XXXV Congresso Brasileiro de Educação em Engenharia, 2007</w:t>
      </w:r>
      <w:r>
        <w:t>.</w:t>
      </w:r>
    </w:p>
    <w:p w14:paraId="6E9FB164" w14:textId="77777777" w:rsidR="00C17C88" w:rsidRDefault="00C17C88" w:rsidP="00C17C88">
      <w:pPr>
        <w:pStyle w:val="RefBib"/>
      </w:pPr>
    </w:p>
    <w:p w14:paraId="7F654C73" w14:textId="77777777" w:rsidR="00C17C88" w:rsidRDefault="00C17C88" w:rsidP="00C17C88">
      <w:pPr>
        <w:pStyle w:val="RefBib"/>
      </w:pPr>
      <w:r>
        <w:t>Exemplo de documento disponível na internet</w:t>
      </w:r>
    </w:p>
    <w:p w14:paraId="6C32D32F" w14:textId="77777777" w:rsidR="00C17C88" w:rsidRDefault="00C17C88" w:rsidP="00C17C88">
      <w:pPr>
        <w:pStyle w:val="RefBib"/>
      </w:pPr>
      <w:r w:rsidRPr="00B51586">
        <w:t xml:space="preserve">BRASIL, 2002. Conselho Nacional de Educação, Parecer CNE/CES 1362/2001 – </w:t>
      </w:r>
      <w:r w:rsidRPr="00427B6F">
        <w:rPr>
          <w:b/>
        </w:rPr>
        <w:t>Diretrizes Curriculares Nacionais dos Cursos de Engenharia</w:t>
      </w:r>
      <w:r w:rsidRPr="00B51586">
        <w:t>. Despacho do Ministro em 22/02/2002, publicado no DOU de 25 de fevereiro de 2002, Seção 1, p 17. Disponível em: &lt;htlm://portal.mec.gov.br/cne/arquivos/pdf/CES 1/2002&gt;</w:t>
      </w:r>
      <w:r>
        <w:t xml:space="preserve"> </w:t>
      </w:r>
      <w:r w:rsidRPr="00BB61F6">
        <w:t>Acesso em 1</w:t>
      </w:r>
      <w:r>
        <w:t>6 junho</w:t>
      </w:r>
      <w:r w:rsidRPr="00BB61F6">
        <w:t xml:space="preserve"> 2008</w:t>
      </w:r>
    </w:p>
    <w:p w14:paraId="74DC9234" w14:textId="77777777" w:rsidR="00C17C88" w:rsidRDefault="00C17C88" w:rsidP="00C17C88">
      <w:pPr>
        <w:pStyle w:val="RefBib"/>
      </w:pPr>
    </w:p>
    <w:p w14:paraId="4CE1D6E4" w14:textId="77777777" w:rsidR="00F9439F" w:rsidRPr="00113FF7" w:rsidRDefault="00F9439F" w:rsidP="00C3145C"/>
    <w:p w14:paraId="0EFDC85D" w14:textId="77777777" w:rsidR="00F9439F" w:rsidRPr="00113FF7" w:rsidRDefault="00F9439F" w:rsidP="00C3145C"/>
    <w:p w14:paraId="38FC61F7" w14:textId="77777777" w:rsidR="000B505F" w:rsidRPr="00113FF7" w:rsidRDefault="000B505F" w:rsidP="00C3145C"/>
    <w:p w14:paraId="454713D3" w14:textId="77777777" w:rsidR="006D735D" w:rsidRDefault="006D735D" w:rsidP="006D735D">
      <w:pPr>
        <w:pStyle w:val="GLOSSRIO"/>
      </w:pPr>
      <w:r>
        <w:lastRenderedPageBreak/>
        <w:t>GLOSSÁRIO</w:t>
      </w:r>
      <w:r w:rsidR="00EA2B91">
        <w:t xml:space="preserve"> (est</w:t>
      </w:r>
      <w:r w:rsidR="00E32753">
        <w:t>i</w:t>
      </w:r>
      <w:r w:rsidR="00EA2B91">
        <w:t>lo GLOSS</w:t>
      </w:r>
      <w:r w:rsidR="00E32753">
        <w:t>A</w:t>
      </w:r>
      <w:r w:rsidR="00EA2B91">
        <w:t>RIO)</w:t>
      </w:r>
    </w:p>
    <w:p w14:paraId="52D07059" w14:textId="77777777" w:rsidR="006D735D" w:rsidRDefault="006D735D" w:rsidP="007E6AEB">
      <w:pPr>
        <w:ind w:firstLine="0"/>
      </w:pPr>
      <w:r>
        <w:t>Área - conjunto de conteúdos (grupos temáticos comuns) que compõem os diferentes campos do saber.</w:t>
      </w:r>
    </w:p>
    <w:p w14:paraId="2172F959" w14:textId="77777777" w:rsidR="007E6AEB" w:rsidRDefault="007E6AEB" w:rsidP="007E6AEB">
      <w:pPr>
        <w:ind w:firstLine="0"/>
      </w:pPr>
    </w:p>
    <w:p w14:paraId="52D49E34" w14:textId="77777777" w:rsidR="007E6AEB" w:rsidRDefault="007E6AEB" w:rsidP="007E6AEB">
      <w:pPr>
        <w:ind w:firstLine="0"/>
      </w:pPr>
    </w:p>
    <w:p w14:paraId="41C606AF" w14:textId="77777777" w:rsidR="00D92F08" w:rsidRPr="00113FF7" w:rsidRDefault="002C70EB" w:rsidP="00F21089">
      <w:pPr>
        <w:pStyle w:val="APENDICE"/>
      </w:pPr>
      <w:bookmarkStart w:id="257" w:name="_Toc156710940"/>
      <w:bookmarkStart w:id="258" w:name="_Toc156712249"/>
      <w:bookmarkStart w:id="259" w:name="_Toc167274016"/>
      <w:bookmarkStart w:id="260" w:name="_Toc167274183"/>
      <w:bookmarkStart w:id="261" w:name="_Toc167274311"/>
      <w:bookmarkStart w:id="262" w:name="_Toc198716030"/>
      <w:bookmarkStart w:id="263" w:name="_Toc198716146"/>
      <w:bookmarkStart w:id="264" w:name="_Toc221345538"/>
      <w:bookmarkStart w:id="265" w:name="_Toc222801070"/>
      <w:bookmarkStart w:id="266" w:name="_Toc232224859"/>
      <w:bookmarkStart w:id="267" w:name="_Toc232225038"/>
      <w:bookmarkStart w:id="268" w:name="_Toc172532280"/>
      <w:r w:rsidRPr="00113FF7">
        <w:lastRenderedPageBreak/>
        <w:t>APÊNDICE</w:t>
      </w:r>
      <w:bookmarkStart w:id="269" w:name="_Toc144805849"/>
      <w:bookmarkStart w:id="270" w:name="_Toc149724149"/>
      <w:bookmarkStart w:id="271" w:name="_Toc149724337"/>
      <w:bookmarkStart w:id="272" w:name="_Toc150052736"/>
      <w:bookmarkStart w:id="273" w:name="_Toc150053227"/>
      <w:bookmarkStart w:id="274" w:name="_Toc150053994"/>
      <w:bookmarkStart w:id="275" w:name="_Toc150054450"/>
      <w:bookmarkStart w:id="276" w:name="_Toc150054653"/>
      <w:bookmarkStart w:id="277" w:name="_Toc150054867"/>
      <w:bookmarkStart w:id="278" w:name="_Toc151433552"/>
      <w:bookmarkStart w:id="279" w:name="_Toc151434323"/>
      <w:bookmarkStart w:id="280" w:name="_Toc156011591"/>
      <w:bookmarkStart w:id="281" w:name="_Toc156278440"/>
      <w:bookmarkStart w:id="282" w:name="_Toc156710941"/>
      <w:bookmarkStart w:id="283" w:name="_Toc156712250"/>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57"/>
      <w:bookmarkEnd w:id="258"/>
      <w:r w:rsidR="0043393D">
        <w:t xml:space="preserve"> </w:t>
      </w:r>
      <w:r w:rsidR="004060D9" w:rsidRPr="00113FF7">
        <w:t>A</w:t>
      </w:r>
      <w:bookmarkEnd w:id="259"/>
      <w:bookmarkEnd w:id="260"/>
      <w:bookmarkEnd w:id="261"/>
      <w:bookmarkEnd w:id="262"/>
      <w:bookmarkEnd w:id="263"/>
      <w:bookmarkEnd w:id="264"/>
      <w:bookmarkEnd w:id="265"/>
      <w:bookmarkEnd w:id="266"/>
      <w:bookmarkEnd w:id="267"/>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00EA2B91">
        <w:t xml:space="preserve"> (estilo AP</w:t>
      </w:r>
      <w:r w:rsidR="00AD5D5F">
        <w:t>Ê</w:t>
      </w:r>
      <w:r w:rsidR="00EA2B91">
        <w:t>NDICE)</w:t>
      </w:r>
      <w:bookmarkEnd w:id="268"/>
    </w:p>
    <w:p w14:paraId="64FB4096" w14:textId="77777777" w:rsidR="002874E0" w:rsidRPr="00113FF7" w:rsidRDefault="002874E0" w:rsidP="007E6AEB">
      <w:bookmarkStart w:id="284" w:name="_Toc144805850"/>
      <w:r w:rsidRPr="00113FF7">
        <w:t>Elemento opcional. O(s) a</w:t>
      </w:r>
      <w:r w:rsidR="00BD4511" w:rsidRPr="00113FF7">
        <w:t>pêndice</w:t>
      </w:r>
      <w:r w:rsidRPr="00113FF7">
        <w:t>(s) são identificados por letras maiúsculas consecutivas e pelos respectivos títulos</w:t>
      </w:r>
      <w:bookmarkEnd w:id="284"/>
      <w:r w:rsidR="0043393D">
        <w:t xml:space="preserve"> e contem textos explicativos que não fazem parte do texto da monografia mas que foi elaborado pelo autor,.</w:t>
      </w:r>
    </w:p>
    <w:p w14:paraId="15E9B29B" w14:textId="77777777" w:rsidR="00837027" w:rsidRDefault="002874E0" w:rsidP="007E6AEB">
      <w:r w:rsidRPr="00113FF7">
        <w:t>A resolução das figuras de qualquer p</w:t>
      </w:r>
      <w:r w:rsidR="00E90567" w:rsidRPr="00113FF7">
        <w:t xml:space="preserve">ublicação deve ser baixa, de forma a serem lidas em qualquer tipo de rede, sem muita demora. </w:t>
      </w:r>
      <w:r w:rsidR="00873DAB" w:rsidRPr="00113FF7">
        <w:t xml:space="preserve"> </w:t>
      </w:r>
      <w:r w:rsidR="00BB4537" w:rsidRPr="00113FF7">
        <w:t>Ve</w:t>
      </w:r>
      <w:r w:rsidR="00565C5D" w:rsidRPr="00113FF7">
        <w:t>r</w:t>
      </w:r>
      <w:r w:rsidR="00BB4537" w:rsidRPr="00113FF7">
        <w:t xml:space="preserve"> exemplos de figuras em</w:t>
      </w:r>
      <w:r w:rsidR="00D44147" w:rsidRPr="00113FF7">
        <w:t xml:space="preserve"> Figura A.1, Figura A.2</w:t>
      </w:r>
      <w:r w:rsidR="0043393D">
        <w:t xml:space="preserve"> e</w:t>
      </w:r>
      <w:r w:rsidR="00D44147" w:rsidRPr="00113FF7">
        <w:t xml:space="preserve"> Figura A.3</w:t>
      </w:r>
      <w:r w:rsidR="0043393D">
        <w:t>.</w:t>
      </w:r>
    </w:p>
    <w:p w14:paraId="41759E4E" w14:textId="77777777" w:rsidR="0050589A" w:rsidRPr="00113FF7" w:rsidRDefault="009551DD" w:rsidP="00A56425">
      <w:pPr>
        <w:jc w:val="center"/>
      </w:pPr>
      <w:bookmarkStart w:id="285" w:name="_Toc144630257"/>
      <w:r>
        <w:pict w14:anchorId="4F119D27">
          <v:shape id="_x0000_i1035" type="#_x0000_t75" style="width:188.2pt;height:101.95pt">
            <v:imagedata r:id="rId25" o:title=""/>
          </v:shape>
        </w:pict>
      </w:r>
      <w:bookmarkEnd w:id="285"/>
    </w:p>
    <w:p w14:paraId="5846E070" w14:textId="77777777" w:rsidR="00F21089" w:rsidRPr="00113FF7" w:rsidRDefault="00171609" w:rsidP="0034334F">
      <w:pPr>
        <w:pStyle w:val="FIGURA"/>
      </w:pPr>
      <w:bookmarkStart w:id="286" w:name="_Toc151436951"/>
      <w:bookmarkStart w:id="287" w:name="_Toc144691057"/>
      <w:bookmarkStart w:id="288" w:name="_Toc167274184"/>
      <w:bookmarkStart w:id="289" w:name="_Toc227052345"/>
      <w:bookmarkStart w:id="290" w:name="_Toc294361524"/>
      <w:r w:rsidRPr="00113FF7">
        <w:t xml:space="preserve">Figura </w:t>
      </w:r>
      <w:r w:rsidR="00F21089">
        <w:t>A</w:t>
      </w:r>
      <w:r w:rsidRPr="00113FF7">
        <w:t>.</w:t>
      </w:r>
      <w:fldSimple w:instr=" SEQ A. \* ARABIC ">
        <w:r w:rsidR="003465F1">
          <w:rPr>
            <w:noProof/>
          </w:rPr>
          <w:t>1</w:t>
        </w:r>
      </w:fldSimple>
      <w:r w:rsidR="00943B63" w:rsidRPr="00113FF7">
        <w:t xml:space="preserve"> -</w:t>
      </w:r>
      <w:r w:rsidR="00762145" w:rsidRPr="00113FF7">
        <w:t xml:space="preserve"> </w:t>
      </w:r>
      <w:r w:rsidRPr="00113FF7">
        <w:t>Diagrama de funcionamento</w:t>
      </w:r>
      <w:bookmarkEnd w:id="286"/>
      <w:bookmarkEnd w:id="287"/>
      <w:bookmarkEnd w:id="288"/>
      <w:bookmarkEnd w:id="289"/>
      <w:r w:rsidR="00CB5879" w:rsidRPr="00113FF7">
        <w:t>.</w:t>
      </w:r>
      <w:bookmarkEnd w:id="290"/>
    </w:p>
    <w:p w14:paraId="321D1B2E" w14:textId="77777777" w:rsidR="00843157" w:rsidRDefault="00B67738" w:rsidP="00B67738">
      <w:pPr>
        <w:pStyle w:val="fontedefigura"/>
      </w:pPr>
      <w:bookmarkStart w:id="291" w:name="_Toc144691060"/>
      <w:r>
        <w:t xml:space="preserve">Fonte </w:t>
      </w:r>
      <w:r w:rsidRPr="00113FF7">
        <w:t>Adaptada de Tourrilhes (2001</w:t>
      </w:r>
      <w:r>
        <w:t>)</w:t>
      </w:r>
    </w:p>
    <w:p w14:paraId="21A87C2B" w14:textId="77777777" w:rsidR="00B67738" w:rsidRDefault="00B67738" w:rsidP="007E6AEB"/>
    <w:p w14:paraId="57B049E6" w14:textId="77777777" w:rsidR="00B67738" w:rsidRDefault="00B67738" w:rsidP="007E6AEB"/>
    <w:p w14:paraId="210FD2F3" w14:textId="77777777" w:rsidR="00B67738" w:rsidRDefault="00B67738" w:rsidP="007E6AEB"/>
    <w:p w14:paraId="771C784F" w14:textId="77777777" w:rsidR="00843157" w:rsidRPr="00113FF7" w:rsidRDefault="00843157" w:rsidP="007E6AEB"/>
    <w:bookmarkEnd w:id="291"/>
    <w:p w14:paraId="1A406C35" w14:textId="77777777" w:rsidR="00B54FE4" w:rsidRPr="00113FF7" w:rsidRDefault="00B54FE4" w:rsidP="007E6AEB"/>
    <w:p w14:paraId="3483EA52" w14:textId="77777777" w:rsidR="00816D48" w:rsidRPr="00113FF7" w:rsidRDefault="00816D48" w:rsidP="007E6AEB"/>
    <w:p w14:paraId="43C1270D" w14:textId="77777777" w:rsidR="00816D48" w:rsidRPr="00113FF7" w:rsidRDefault="009551DD" w:rsidP="007E6AEB">
      <w:r>
        <w:rPr>
          <w:noProof/>
        </w:rPr>
        <w:pict w14:anchorId="71C6B16A">
          <v:shape id="_x0000_s1055" type="#_x0000_t75" style="position:absolute;left:0;text-align:left;margin-left:0;margin-top:-45pt;width:288.2pt;height:233.2pt;z-index:251657728;mso-position-horizontal:center" o:bordertopcolor="this" o:borderleftcolor="this" o:borderbottomcolor="this" o:borderrightcolor="this" stroked="t" strokeweight=".5pt">
            <v:imagedata r:id="rId26" o:title="figcont"/>
          </v:shape>
        </w:pict>
      </w:r>
    </w:p>
    <w:p w14:paraId="640400B3" w14:textId="77777777" w:rsidR="00816D48" w:rsidRDefault="00816D48" w:rsidP="00843157"/>
    <w:p w14:paraId="089BD136" w14:textId="77777777" w:rsidR="00843157" w:rsidRDefault="00843157" w:rsidP="00843157"/>
    <w:p w14:paraId="5CB5B399" w14:textId="77777777" w:rsidR="00843157" w:rsidRDefault="00843157" w:rsidP="00843157"/>
    <w:p w14:paraId="41B7CA26" w14:textId="77777777" w:rsidR="00843157" w:rsidRDefault="00843157" w:rsidP="00843157"/>
    <w:p w14:paraId="42D2FE47" w14:textId="77777777" w:rsidR="00843157" w:rsidRDefault="00843157" w:rsidP="00843157"/>
    <w:p w14:paraId="3371C7E7" w14:textId="77777777" w:rsidR="00843157" w:rsidRPr="00113FF7" w:rsidRDefault="00843157" w:rsidP="00843157"/>
    <w:p w14:paraId="2F0EC827" w14:textId="77777777" w:rsidR="00816D48" w:rsidRDefault="00816D48" w:rsidP="00843157"/>
    <w:p w14:paraId="652154D6" w14:textId="77777777" w:rsidR="00843157" w:rsidRDefault="00843157" w:rsidP="00843157"/>
    <w:p w14:paraId="4AC07952" w14:textId="77777777" w:rsidR="00843157" w:rsidRDefault="00843157" w:rsidP="00843157"/>
    <w:p w14:paraId="54FB27FD" w14:textId="77777777" w:rsidR="00843157" w:rsidRDefault="00843157" w:rsidP="00843157"/>
    <w:p w14:paraId="4239EFA6" w14:textId="77777777" w:rsidR="00843157" w:rsidRDefault="00843157" w:rsidP="00843157"/>
    <w:p w14:paraId="43AB8BDF" w14:textId="77777777" w:rsidR="00843157" w:rsidRDefault="00843157" w:rsidP="00843157"/>
    <w:p w14:paraId="2721B850" w14:textId="77777777" w:rsidR="00843157" w:rsidRDefault="00843157" w:rsidP="00843157"/>
    <w:p w14:paraId="53A8A7C8" w14:textId="77777777" w:rsidR="00F75DD6" w:rsidRPr="00113FF7" w:rsidRDefault="00F75DD6" w:rsidP="00843157">
      <w:pPr>
        <w:ind w:firstLine="0"/>
      </w:pPr>
      <w:bookmarkStart w:id="292" w:name="_Toc151436954"/>
      <w:bookmarkStart w:id="293" w:name="_Toc167274187"/>
      <w:bookmarkStart w:id="294" w:name="_Toc227052354"/>
    </w:p>
    <w:p w14:paraId="083991E1" w14:textId="77777777" w:rsidR="00BE6756" w:rsidRDefault="00BE6756" w:rsidP="00F75DD6">
      <w:pPr>
        <w:pStyle w:val="FIGURA"/>
        <w:rPr>
          <w:rFonts w:cs="Times New Roman"/>
        </w:rPr>
      </w:pPr>
      <w:bookmarkStart w:id="295" w:name="_Toc294361525"/>
      <w:r w:rsidRPr="00113FF7">
        <w:rPr>
          <w:rFonts w:cs="Times New Roman"/>
        </w:rPr>
        <w:t>Figura A.</w:t>
      </w:r>
      <w:r w:rsidR="00FF5E8E">
        <w:rPr>
          <w:rFonts w:cs="Times New Roman"/>
        </w:rPr>
        <w:t>2</w:t>
      </w:r>
      <w:r w:rsidR="007077D3" w:rsidRPr="00113FF7">
        <w:rPr>
          <w:rFonts w:cs="Times New Roman"/>
        </w:rPr>
        <w:t xml:space="preserve"> </w:t>
      </w:r>
      <w:r w:rsidR="0041447F" w:rsidRPr="00113FF7">
        <w:rPr>
          <w:rFonts w:cs="Times New Roman"/>
        </w:rPr>
        <w:t>-</w:t>
      </w:r>
      <w:r w:rsidR="007077D3" w:rsidRPr="00113FF7">
        <w:rPr>
          <w:rFonts w:cs="Times New Roman"/>
        </w:rPr>
        <w:t xml:space="preserve"> </w:t>
      </w:r>
      <w:r w:rsidRPr="00113FF7">
        <w:rPr>
          <w:rFonts w:cs="Times New Roman"/>
        </w:rPr>
        <w:t>Como apresentar uma figura longa</w:t>
      </w:r>
      <w:bookmarkEnd w:id="292"/>
      <w:bookmarkEnd w:id="293"/>
      <w:bookmarkEnd w:id="294"/>
      <w:bookmarkEnd w:id="295"/>
    </w:p>
    <w:p w14:paraId="239E1FA2" w14:textId="77777777" w:rsidR="00843157" w:rsidRDefault="00843157" w:rsidP="00843157"/>
    <w:p w14:paraId="04305ADA" w14:textId="77777777" w:rsidR="00843157" w:rsidRDefault="00843157" w:rsidP="00843157"/>
    <w:p w14:paraId="4E1A1E3C" w14:textId="77777777" w:rsidR="00B9425C" w:rsidRPr="00113FF7" w:rsidRDefault="00B9425C" w:rsidP="00B9425C"/>
    <w:p w14:paraId="5B06B0BF" w14:textId="77777777" w:rsidR="00B9425C" w:rsidRPr="00113FF7" w:rsidRDefault="009551DD" w:rsidP="00B9425C">
      <w:pPr>
        <w:autoSpaceDE w:val="0"/>
        <w:autoSpaceDN w:val="0"/>
        <w:adjustRightInd w:val="0"/>
        <w:jc w:val="center"/>
        <w:rPr>
          <w:color w:val="000000"/>
        </w:rPr>
      </w:pPr>
      <w:r>
        <w:rPr>
          <w:color w:val="000000"/>
          <w:sz w:val="20"/>
          <w:szCs w:val="20"/>
        </w:rPr>
        <w:pict w14:anchorId="6E911DF3">
          <v:shape id="_x0000_i1036" type="#_x0000_t75" style="width:196.05pt;height:109.05pt">
            <v:imagedata r:id="rId27" o:title="figura1"/>
          </v:shape>
        </w:pict>
      </w:r>
    </w:p>
    <w:p w14:paraId="2AB77E22" w14:textId="77777777" w:rsidR="00B9425C" w:rsidRPr="00113FF7" w:rsidRDefault="00B9425C" w:rsidP="00B9425C">
      <w:pPr>
        <w:pStyle w:val="FIGURA"/>
      </w:pPr>
      <w:bookmarkStart w:id="296" w:name="_Toc151436952"/>
      <w:bookmarkStart w:id="297" w:name="_Toc167274185"/>
      <w:bookmarkStart w:id="298" w:name="_Toc227052346"/>
      <w:bookmarkStart w:id="299" w:name="_Toc294361526"/>
      <w:bookmarkStart w:id="300" w:name="_Toc144691058"/>
      <w:r w:rsidRPr="00113FF7">
        <w:rPr>
          <w:rFonts w:cs="Times New Roman"/>
        </w:rPr>
        <w:t>Figura A.</w:t>
      </w:r>
      <w:r w:rsidR="00FF5E8E">
        <w:rPr>
          <w:rFonts w:cs="Times New Roman"/>
        </w:rPr>
        <w:t>3</w:t>
      </w:r>
      <w:r w:rsidRPr="00113FF7">
        <w:rPr>
          <w:rFonts w:cs="Times New Roman"/>
        </w:rPr>
        <w:t xml:space="preserve"> - Movimento realocar tarefa</w:t>
      </w:r>
      <w:bookmarkEnd w:id="296"/>
      <w:bookmarkEnd w:id="297"/>
      <w:bookmarkEnd w:id="298"/>
      <w:r w:rsidR="00FF5E8E">
        <w:rPr>
          <w:rFonts w:cs="Times New Roman"/>
        </w:rPr>
        <w:t>.</w:t>
      </w:r>
      <w:bookmarkEnd w:id="299"/>
      <w:r w:rsidR="00FF5E8E">
        <w:rPr>
          <w:rFonts w:cs="Times New Roman"/>
        </w:rPr>
        <w:t xml:space="preserve"> </w:t>
      </w:r>
      <w:bookmarkEnd w:id="300"/>
    </w:p>
    <w:p w14:paraId="5C6EA3A9" w14:textId="77777777" w:rsidR="00B9425C" w:rsidRDefault="00B67738" w:rsidP="00B67738">
      <w:pPr>
        <w:pStyle w:val="fontedefigura"/>
      </w:pPr>
      <w:bookmarkStart w:id="301" w:name="_Toc144691059"/>
      <w:r w:rsidRPr="00113FF7">
        <w:t>Fonte: Adaptada de Mauri (2003, p. 17</w:t>
      </w:r>
      <w:bookmarkEnd w:id="301"/>
      <w:r w:rsidRPr="00113FF7">
        <w:t>).</w:t>
      </w:r>
    </w:p>
    <w:p w14:paraId="1B8964E9" w14:textId="77777777" w:rsidR="00B67738" w:rsidRDefault="00B67738" w:rsidP="00FF5E8E"/>
    <w:p w14:paraId="00F1024F" w14:textId="77777777" w:rsidR="00B67738" w:rsidRDefault="00B67738" w:rsidP="00FF5E8E"/>
    <w:p w14:paraId="38F24500" w14:textId="77777777" w:rsidR="00FF5E8E" w:rsidRPr="00113FF7" w:rsidRDefault="00FF5E8E" w:rsidP="00FF5E8E">
      <w:r>
        <w:t xml:space="preserve">A mesma notação deve ser utilizada para tabelas apresentadas nos apêndices. </w:t>
      </w:r>
    </w:p>
    <w:p w14:paraId="414DE299" w14:textId="77777777" w:rsidR="00B9425C" w:rsidRPr="00113FF7" w:rsidRDefault="00B9425C" w:rsidP="00B9425C"/>
    <w:p w14:paraId="63FAE577" w14:textId="77777777" w:rsidR="00843157" w:rsidRDefault="00843157" w:rsidP="00843157"/>
    <w:p w14:paraId="2B41F6ED" w14:textId="77777777" w:rsidR="00843157" w:rsidRDefault="00843157" w:rsidP="00843157"/>
    <w:p w14:paraId="1CAA9CC5" w14:textId="77777777" w:rsidR="003E40B1" w:rsidRPr="00113FF7" w:rsidRDefault="00EB213C" w:rsidP="00586597">
      <w:pPr>
        <w:pStyle w:val="ANEXO"/>
        <w:rPr>
          <w:rFonts w:cs="Times New Roman"/>
        </w:rPr>
      </w:pPr>
      <w:bookmarkStart w:id="302" w:name="_Toc144609691"/>
      <w:bookmarkStart w:id="303" w:name="_Toc144614351"/>
      <w:bookmarkStart w:id="304" w:name="_Toc144614598"/>
      <w:bookmarkStart w:id="305" w:name="_Toc144630262"/>
      <w:bookmarkStart w:id="306" w:name="_Toc144691065"/>
      <w:bookmarkStart w:id="307" w:name="_Toc144691529"/>
      <w:bookmarkStart w:id="308" w:name="_Toc144692280"/>
      <w:bookmarkStart w:id="309" w:name="_Toc144805854"/>
      <w:bookmarkStart w:id="310" w:name="_Toc149724155"/>
      <w:bookmarkStart w:id="311" w:name="_Toc149724343"/>
      <w:bookmarkStart w:id="312" w:name="_Toc150052742"/>
      <w:bookmarkStart w:id="313" w:name="_Toc150053230"/>
      <w:bookmarkStart w:id="314" w:name="_Toc150054000"/>
      <w:bookmarkStart w:id="315" w:name="_Toc150054453"/>
      <w:bookmarkStart w:id="316" w:name="_Toc150054659"/>
      <w:bookmarkStart w:id="317" w:name="_Toc150054873"/>
      <w:bookmarkStart w:id="318" w:name="_Toc151433565"/>
      <w:bookmarkStart w:id="319" w:name="_Toc151434334"/>
      <w:bookmarkStart w:id="320" w:name="_Toc156710950"/>
      <w:bookmarkStart w:id="321" w:name="_Toc156712259"/>
      <w:bookmarkStart w:id="322" w:name="_Toc167274023"/>
      <w:bookmarkStart w:id="323" w:name="_Toc167274193"/>
      <w:bookmarkStart w:id="324" w:name="_Toc167274318"/>
      <w:bookmarkStart w:id="325" w:name="_Toc198716037"/>
      <w:bookmarkStart w:id="326" w:name="_Toc198716153"/>
      <w:bookmarkStart w:id="327" w:name="_Toc221345545"/>
      <w:bookmarkStart w:id="328" w:name="_Toc222801077"/>
      <w:bookmarkStart w:id="329" w:name="_Toc232224868"/>
      <w:bookmarkStart w:id="330" w:name="_Toc232225047"/>
      <w:bookmarkStart w:id="331" w:name="_Toc172532281"/>
      <w:bookmarkEnd w:id="245"/>
      <w:bookmarkEnd w:id="246"/>
      <w:bookmarkEnd w:id="247"/>
      <w:bookmarkEnd w:id="248"/>
      <w:bookmarkEnd w:id="249"/>
      <w:bookmarkEnd w:id="250"/>
      <w:bookmarkEnd w:id="251"/>
      <w:bookmarkEnd w:id="252"/>
      <w:bookmarkEnd w:id="253"/>
      <w:bookmarkEnd w:id="254"/>
      <w:bookmarkEnd w:id="255"/>
      <w:bookmarkEnd w:id="256"/>
      <w:r w:rsidRPr="00113FF7">
        <w:rPr>
          <w:rFonts w:cs="Times New Roman"/>
        </w:rPr>
        <w:lastRenderedPageBreak/>
        <w:t>A</w:t>
      </w:r>
      <w:r w:rsidR="003E40B1" w:rsidRPr="00113FF7">
        <w:rPr>
          <w:rFonts w:cs="Times New Roman"/>
        </w:rPr>
        <w:t>NEXO</w:t>
      </w:r>
      <w:r w:rsidR="00F21089">
        <w:rPr>
          <w:rFonts w:cs="Times New Roman"/>
        </w:rPr>
        <w:t xml:space="preserve"> </w:t>
      </w:r>
      <w:r w:rsidR="003E40B1" w:rsidRPr="00113FF7">
        <w:rPr>
          <w:rFonts w:cs="Times New Roman"/>
        </w:rPr>
        <w:t>A</w:t>
      </w:r>
      <w:bookmarkStart w:id="332" w:name="_Toc144609692"/>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rsidR="00586597" w:rsidRPr="00113FF7">
        <w:rPr>
          <w:rFonts w:cs="Times New Roman"/>
        </w:rPr>
        <w:t xml:space="preserve"> </w:t>
      </w:r>
      <w:bookmarkStart w:id="333" w:name="_Toc144805855"/>
      <w:bookmarkStart w:id="334" w:name="_Toc149724156"/>
      <w:bookmarkStart w:id="335" w:name="_Toc149724344"/>
      <w:bookmarkStart w:id="336" w:name="_Toc150052743"/>
      <w:bookmarkStart w:id="337" w:name="_Toc150053231"/>
      <w:bookmarkStart w:id="338" w:name="_Toc150054001"/>
      <w:bookmarkStart w:id="339" w:name="_Toc150054454"/>
      <w:bookmarkStart w:id="340" w:name="_Toc150054660"/>
      <w:bookmarkStart w:id="341" w:name="_Toc150054874"/>
      <w:bookmarkStart w:id="342" w:name="_Toc151433566"/>
      <w:bookmarkStart w:id="343" w:name="_Toc151434335"/>
      <w:bookmarkStart w:id="344" w:name="_Toc156278450"/>
      <w:bookmarkStart w:id="345" w:name="_Toc156710951"/>
      <w:bookmarkStart w:id="346" w:name="_Toc156712260"/>
      <w:bookmarkEnd w:id="332"/>
      <w:r w:rsidR="00586597" w:rsidRPr="00113FF7">
        <w:rPr>
          <w:rFonts w:cs="Times New Roman"/>
        </w:rPr>
        <w:t xml:space="preserve">- </w:t>
      </w:r>
      <w:r w:rsidR="00C04C6A" w:rsidRPr="00113FF7">
        <w:rPr>
          <w:rFonts w:cs="Times New Roman"/>
        </w:rPr>
        <w:t>ABREVIATURA DOS MESES</w:t>
      </w:r>
      <w:bookmarkEnd w:id="322"/>
      <w:bookmarkEnd w:id="323"/>
      <w:bookmarkEnd w:id="324"/>
      <w:bookmarkEnd w:id="325"/>
      <w:bookmarkEnd w:id="326"/>
      <w:bookmarkEnd w:id="327"/>
      <w:bookmarkEnd w:id="328"/>
      <w:bookmarkEnd w:id="329"/>
      <w:bookmarkEnd w:id="330"/>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00EA2B91">
        <w:rPr>
          <w:rFonts w:cs="Times New Roman"/>
        </w:rPr>
        <w:t xml:space="preserve"> (estilo ANEXO)</w:t>
      </w:r>
      <w:bookmarkEnd w:id="331"/>
    </w:p>
    <w:p w14:paraId="584CEDA8" w14:textId="77777777" w:rsidR="003E40B1" w:rsidRPr="00113FF7" w:rsidRDefault="00F21089" w:rsidP="00FF5E8E">
      <w:r>
        <w:t>Nos anexos são apresentados textos, mapas tabelas ou figuras que não foram criados pelo autor. São e</w:t>
      </w:r>
      <w:r w:rsidR="003E40B1" w:rsidRPr="00113FF7">
        <w:t>lemento</w:t>
      </w:r>
      <w:r>
        <w:t>s</w:t>
      </w:r>
      <w:r w:rsidR="003E40B1" w:rsidRPr="00113FF7">
        <w:t xml:space="preserve"> opciona</w:t>
      </w:r>
      <w:r>
        <w:t>is, que s</w:t>
      </w:r>
      <w:r w:rsidR="003E40B1" w:rsidRPr="00113FF7">
        <w:t>ão identificados por meio de letras maiúsculas consecutivas, travessão e pelos respectivos títulos. Vinculados ao trabalho para esclarecimento ou documentação</w:t>
      </w:r>
      <w:r w:rsidR="00F72F23" w:rsidRPr="00113FF7">
        <w:t>,</w:t>
      </w:r>
      <w:r w:rsidR="008E7792" w:rsidRPr="00113FF7">
        <w:t xml:space="preserve"> nem sempre da mesma autoria.</w:t>
      </w:r>
      <w:r>
        <w:t xml:space="preserve"> A numeração de tabelas e figuras leva em consideração a </w:t>
      </w:r>
      <w:r w:rsidR="003C637C">
        <w:t>sequ</w:t>
      </w:r>
      <w:r w:rsidR="00AD5D5F">
        <w:t>ê</w:t>
      </w:r>
      <w:r>
        <w:t>ncia de ocorrência no texto. Veja exemplo da Tabela 1.</w:t>
      </w:r>
    </w:p>
    <w:p w14:paraId="1A4639CC" w14:textId="77777777" w:rsidR="006B40A3" w:rsidRPr="00113FF7" w:rsidRDefault="006B40A3" w:rsidP="00FF5E8E"/>
    <w:p w14:paraId="132412F1" w14:textId="77777777" w:rsidR="00E23EA8" w:rsidRPr="00113FF7" w:rsidRDefault="00F21089" w:rsidP="00033CDE">
      <w:pPr>
        <w:pStyle w:val="TABELA0"/>
      </w:pPr>
      <w:bookmarkStart w:id="347" w:name="_Toc238012855"/>
      <w:r>
        <w:t>Tabela 1- Abreviaturas</w:t>
      </w:r>
      <w:bookmarkEnd w:id="347"/>
      <w:r>
        <w:t xml:space="preserve"> </w:t>
      </w:r>
    </w:p>
    <w:tbl>
      <w:tblPr>
        <w:tblW w:w="6091" w:type="dxa"/>
        <w:jc w:val="center"/>
        <w:tblInd w:w="-418" w:type="dxa"/>
        <w:tblLayout w:type="fixed"/>
        <w:tblLook w:val="01E0" w:firstRow="1" w:lastRow="1" w:firstColumn="1" w:lastColumn="1" w:noHBand="0" w:noVBand="0"/>
      </w:tblPr>
      <w:tblGrid>
        <w:gridCol w:w="1951"/>
        <w:gridCol w:w="2139"/>
        <w:gridCol w:w="2001"/>
      </w:tblGrid>
      <w:tr w:rsidR="00E23EA8" w:rsidRPr="00113FF7" w14:paraId="5277A815" w14:textId="77777777">
        <w:trPr>
          <w:trHeight w:hRule="exact" w:val="397"/>
          <w:jc w:val="center"/>
        </w:trPr>
        <w:tc>
          <w:tcPr>
            <w:tcW w:w="1951" w:type="dxa"/>
            <w:tcBorders>
              <w:top w:val="single" w:sz="4" w:space="0" w:color="auto"/>
              <w:bottom w:val="single" w:sz="4" w:space="0" w:color="auto"/>
              <w:right w:val="single" w:sz="4" w:space="0" w:color="auto"/>
            </w:tcBorders>
            <w:vAlign w:val="center"/>
          </w:tcPr>
          <w:p w14:paraId="69F75422" w14:textId="77777777" w:rsidR="00E23EA8" w:rsidRPr="00113FF7" w:rsidRDefault="00E23EA8" w:rsidP="009E32D6">
            <w:pPr>
              <w:jc w:val="center"/>
              <w:rPr>
                <w:b/>
                <w:sz w:val="18"/>
                <w:szCs w:val="18"/>
              </w:rPr>
            </w:pPr>
            <w:r w:rsidRPr="00113FF7">
              <w:rPr>
                <w:b/>
                <w:sz w:val="18"/>
                <w:szCs w:val="18"/>
              </w:rPr>
              <w:t>Português</w:t>
            </w:r>
          </w:p>
        </w:tc>
        <w:tc>
          <w:tcPr>
            <w:tcW w:w="2139" w:type="dxa"/>
            <w:tcBorders>
              <w:top w:val="single" w:sz="4" w:space="0" w:color="auto"/>
              <w:left w:val="single" w:sz="4" w:space="0" w:color="auto"/>
              <w:bottom w:val="single" w:sz="4" w:space="0" w:color="auto"/>
              <w:right w:val="single" w:sz="4" w:space="0" w:color="auto"/>
            </w:tcBorders>
            <w:vAlign w:val="center"/>
          </w:tcPr>
          <w:p w14:paraId="5063791D" w14:textId="77777777" w:rsidR="00E23EA8" w:rsidRPr="00113FF7" w:rsidRDefault="00E23EA8" w:rsidP="009E32D6">
            <w:pPr>
              <w:jc w:val="center"/>
              <w:rPr>
                <w:b/>
                <w:sz w:val="18"/>
                <w:szCs w:val="18"/>
              </w:rPr>
            </w:pPr>
            <w:r w:rsidRPr="00113FF7">
              <w:rPr>
                <w:b/>
                <w:sz w:val="18"/>
                <w:szCs w:val="18"/>
              </w:rPr>
              <w:t>Espanhol</w:t>
            </w:r>
          </w:p>
        </w:tc>
        <w:tc>
          <w:tcPr>
            <w:tcW w:w="2001" w:type="dxa"/>
            <w:tcBorders>
              <w:top w:val="single" w:sz="4" w:space="0" w:color="auto"/>
              <w:left w:val="single" w:sz="4" w:space="0" w:color="auto"/>
              <w:bottom w:val="single" w:sz="4" w:space="0" w:color="auto"/>
            </w:tcBorders>
            <w:vAlign w:val="center"/>
          </w:tcPr>
          <w:p w14:paraId="132A226F" w14:textId="77777777" w:rsidR="00E23EA8" w:rsidRPr="00113FF7" w:rsidRDefault="00E23EA8" w:rsidP="009E32D6">
            <w:pPr>
              <w:jc w:val="center"/>
              <w:rPr>
                <w:b/>
                <w:sz w:val="18"/>
                <w:szCs w:val="18"/>
              </w:rPr>
            </w:pPr>
            <w:r w:rsidRPr="00113FF7">
              <w:rPr>
                <w:b/>
                <w:sz w:val="18"/>
                <w:szCs w:val="18"/>
              </w:rPr>
              <w:t>Italiano</w:t>
            </w:r>
          </w:p>
        </w:tc>
      </w:tr>
      <w:tr w:rsidR="00E23EA8" w:rsidRPr="00113FF7" w14:paraId="1BC527C9" w14:textId="77777777">
        <w:trPr>
          <w:trHeight w:hRule="exact" w:val="2828"/>
          <w:jc w:val="center"/>
        </w:trPr>
        <w:tc>
          <w:tcPr>
            <w:tcW w:w="1951" w:type="dxa"/>
            <w:tcBorders>
              <w:top w:val="single" w:sz="4" w:space="0" w:color="auto"/>
              <w:bottom w:val="single" w:sz="4" w:space="0" w:color="auto"/>
              <w:right w:val="single" w:sz="4" w:space="0" w:color="auto"/>
            </w:tcBorders>
          </w:tcPr>
          <w:p w14:paraId="53780A77" w14:textId="77777777" w:rsidR="00E23EA8" w:rsidRPr="00113FF7" w:rsidRDefault="00E23EA8" w:rsidP="009E32D6">
            <w:pPr>
              <w:autoSpaceDE w:val="0"/>
              <w:autoSpaceDN w:val="0"/>
              <w:adjustRightInd w:val="0"/>
              <w:rPr>
                <w:sz w:val="18"/>
                <w:szCs w:val="18"/>
              </w:rPr>
            </w:pPr>
          </w:p>
          <w:p w14:paraId="3F365318" w14:textId="77777777" w:rsidR="00E23EA8" w:rsidRPr="00113FF7" w:rsidRDefault="00E23EA8" w:rsidP="009E32D6">
            <w:pPr>
              <w:autoSpaceDE w:val="0"/>
              <w:autoSpaceDN w:val="0"/>
              <w:adjustRightInd w:val="0"/>
              <w:rPr>
                <w:sz w:val="18"/>
                <w:szCs w:val="18"/>
              </w:rPr>
            </w:pPr>
            <w:r w:rsidRPr="00113FF7">
              <w:rPr>
                <w:sz w:val="18"/>
                <w:szCs w:val="18"/>
              </w:rPr>
              <w:t>janeiro = jan..</w:t>
            </w:r>
          </w:p>
          <w:p w14:paraId="221E8DB9" w14:textId="77777777" w:rsidR="00E23EA8" w:rsidRPr="00113FF7" w:rsidRDefault="00E23EA8" w:rsidP="009E32D6">
            <w:pPr>
              <w:autoSpaceDE w:val="0"/>
              <w:autoSpaceDN w:val="0"/>
              <w:adjustRightInd w:val="0"/>
              <w:rPr>
                <w:sz w:val="18"/>
                <w:szCs w:val="18"/>
              </w:rPr>
            </w:pPr>
            <w:r w:rsidRPr="00113FF7">
              <w:rPr>
                <w:sz w:val="18"/>
                <w:szCs w:val="18"/>
              </w:rPr>
              <w:t xml:space="preserve">fevereiro = fev. </w:t>
            </w:r>
          </w:p>
          <w:p w14:paraId="092FA90F" w14:textId="77777777" w:rsidR="00E23EA8" w:rsidRPr="00113FF7" w:rsidRDefault="00E23EA8" w:rsidP="009E32D6">
            <w:pPr>
              <w:autoSpaceDE w:val="0"/>
              <w:autoSpaceDN w:val="0"/>
              <w:adjustRightInd w:val="0"/>
              <w:rPr>
                <w:sz w:val="18"/>
                <w:szCs w:val="18"/>
              </w:rPr>
            </w:pPr>
            <w:r w:rsidRPr="00113FF7">
              <w:rPr>
                <w:sz w:val="18"/>
                <w:szCs w:val="18"/>
              </w:rPr>
              <w:t>março = mar..</w:t>
            </w:r>
          </w:p>
          <w:p w14:paraId="0475566E" w14:textId="77777777" w:rsidR="00E23EA8" w:rsidRPr="00113FF7" w:rsidRDefault="00E23EA8" w:rsidP="009E32D6">
            <w:pPr>
              <w:autoSpaceDE w:val="0"/>
              <w:autoSpaceDN w:val="0"/>
              <w:adjustRightInd w:val="0"/>
              <w:rPr>
                <w:sz w:val="18"/>
                <w:szCs w:val="18"/>
              </w:rPr>
            </w:pPr>
            <w:r w:rsidRPr="00113FF7">
              <w:rPr>
                <w:sz w:val="18"/>
                <w:szCs w:val="18"/>
              </w:rPr>
              <w:t xml:space="preserve">abril = abr. </w:t>
            </w:r>
          </w:p>
          <w:p w14:paraId="2481735C" w14:textId="77777777" w:rsidR="00E23EA8" w:rsidRPr="00113FF7" w:rsidRDefault="00E23EA8" w:rsidP="009E32D6">
            <w:pPr>
              <w:autoSpaceDE w:val="0"/>
              <w:autoSpaceDN w:val="0"/>
              <w:adjustRightInd w:val="0"/>
              <w:rPr>
                <w:sz w:val="18"/>
                <w:szCs w:val="18"/>
              </w:rPr>
            </w:pPr>
            <w:r w:rsidRPr="00113FF7">
              <w:rPr>
                <w:sz w:val="18"/>
                <w:szCs w:val="18"/>
              </w:rPr>
              <w:t xml:space="preserve">maio = maio </w:t>
            </w:r>
          </w:p>
          <w:p w14:paraId="15334925" w14:textId="77777777" w:rsidR="00E23EA8" w:rsidRPr="00113FF7" w:rsidRDefault="00E23EA8" w:rsidP="009E32D6">
            <w:pPr>
              <w:autoSpaceDE w:val="0"/>
              <w:autoSpaceDN w:val="0"/>
              <w:adjustRightInd w:val="0"/>
              <w:rPr>
                <w:sz w:val="18"/>
                <w:szCs w:val="18"/>
              </w:rPr>
            </w:pPr>
            <w:r w:rsidRPr="00113FF7">
              <w:rPr>
                <w:sz w:val="18"/>
                <w:szCs w:val="18"/>
              </w:rPr>
              <w:t xml:space="preserve">junho = jun. </w:t>
            </w:r>
          </w:p>
          <w:p w14:paraId="6B89D72C" w14:textId="77777777" w:rsidR="00E23EA8" w:rsidRPr="00113FF7" w:rsidRDefault="00E23EA8" w:rsidP="009E32D6">
            <w:pPr>
              <w:autoSpaceDE w:val="0"/>
              <w:autoSpaceDN w:val="0"/>
              <w:adjustRightInd w:val="0"/>
              <w:rPr>
                <w:sz w:val="18"/>
                <w:szCs w:val="18"/>
              </w:rPr>
            </w:pPr>
            <w:r w:rsidRPr="00113FF7">
              <w:rPr>
                <w:sz w:val="18"/>
                <w:szCs w:val="18"/>
              </w:rPr>
              <w:t xml:space="preserve">julho = jul. </w:t>
            </w:r>
          </w:p>
          <w:p w14:paraId="22109ECF" w14:textId="77777777" w:rsidR="00E23EA8" w:rsidRPr="00113FF7" w:rsidRDefault="00E23EA8" w:rsidP="009E32D6">
            <w:pPr>
              <w:autoSpaceDE w:val="0"/>
              <w:autoSpaceDN w:val="0"/>
              <w:adjustRightInd w:val="0"/>
              <w:rPr>
                <w:sz w:val="18"/>
                <w:szCs w:val="18"/>
              </w:rPr>
            </w:pPr>
            <w:r w:rsidRPr="00113FF7">
              <w:rPr>
                <w:sz w:val="18"/>
                <w:szCs w:val="18"/>
              </w:rPr>
              <w:t xml:space="preserve">agosto = ago. </w:t>
            </w:r>
          </w:p>
          <w:p w14:paraId="72A92D5C" w14:textId="77777777" w:rsidR="00E23EA8" w:rsidRPr="00113FF7" w:rsidRDefault="00E23EA8" w:rsidP="009E32D6">
            <w:pPr>
              <w:autoSpaceDE w:val="0"/>
              <w:autoSpaceDN w:val="0"/>
              <w:adjustRightInd w:val="0"/>
              <w:rPr>
                <w:sz w:val="18"/>
                <w:szCs w:val="18"/>
              </w:rPr>
            </w:pPr>
            <w:r w:rsidRPr="00113FF7">
              <w:rPr>
                <w:sz w:val="18"/>
                <w:szCs w:val="18"/>
              </w:rPr>
              <w:t xml:space="preserve">setembro = set. </w:t>
            </w:r>
          </w:p>
          <w:p w14:paraId="5F3E0B2C" w14:textId="77777777" w:rsidR="00E23EA8" w:rsidRPr="00113FF7" w:rsidRDefault="00E23EA8" w:rsidP="009E32D6">
            <w:pPr>
              <w:autoSpaceDE w:val="0"/>
              <w:autoSpaceDN w:val="0"/>
              <w:adjustRightInd w:val="0"/>
              <w:rPr>
                <w:sz w:val="18"/>
                <w:szCs w:val="18"/>
              </w:rPr>
            </w:pPr>
            <w:r w:rsidRPr="00113FF7">
              <w:rPr>
                <w:sz w:val="18"/>
                <w:szCs w:val="18"/>
              </w:rPr>
              <w:t xml:space="preserve">outubro = out. </w:t>
            </w:r>
          </w:p>
          <w:p w14:paraId="6A3F6E6C" w14:textId="77777777" w:rsidR="00E23EA8" w:rsidRPr="00113FF7" w:rsidRDefault="00E23EA8" w:rsidP="009E32D6">
            <w:pPr>
              <w:autoSpaceDE w:val="0"/>
              <w:autoSpaceDN w:val="0"/>
              <w:adjustRightInd w:val="0"/>
              <w:rPr>
                <w:sz w:val="18"/>
                <w:szCs w:val="18"/>
              </w:rPr>
            </w:pPr>
            <w:r w:rsidRPr="00113FF7">
              <w:rPr>
                <w:sz w:val="18"/>
                <w:szCs w:val="18"/>
              </w:rPr>
              <w:t xml:space="preserve">novembro = nov. </w:t>
            </w:r>
          </w:p>
          <w:p w14:paraId="1E7C2477" w14:textId="77777777" w:rsidR="00E23EA8" w:rsidRPr="00113FF7" w:rsidRDefault="00E23EA8" w:rsidP="009E32D6">
            <w:pPr>
              <w:autoSpaceDE w:val="0"/>
              <w:autoSpaceDN w:val="0"/>
              <w:adjustRightInd w:val="0"/>
              <w:rPr>
                <w:sz w:val="18"/>
                <w:szCs w:val="18"/>
              </w:rPr>
            </w:pPr>
            <w:r w:rsidRPr="00113FF7">
              <w:rPr>
                <w:sz w:val="18"/>
                <w:szCs w:val="18"/>
              </w:rPr>
              <w:t xml:space="preserve">dezembro = dez. </w:t>
            </w:r>
          </w:p>
          <w:p w14:paraId="1B8FAD0B" w14:textId="77777777" w:rsidR="00E23EA8" w:rsidRPr="00113FF7" w:rsidRDefault="00E23EA8" w:rsidP="009E32D6">
            <w:pPr>
              <w:autoSpaceDE w:val="0"/>
              <w:autoSpaceDN w:val="0"/>
              <w:adjustRightInd w:val="0"/>
              <w:rPr>
                <w:sz w:val="18"/>
                <w:szCs w:val="18"/>
              </w:rPr>
            </w:pPr>
          </w:p>
          <w:p w14:paraId="71EE413B" w14:textId="77777777" w:rsidR="00E23EA8" w:rsidRPr="00113FF7" w:rsidRDefault="00E23EA8" w:rsidP="009E32D6">
            <w:pPr>
              <w:autoSpaceDE w:val="0"/>
              <w:autoSpaceDN w:val="0"/>
              <w:adjustRightInd w:val="0"/>
              <w:rPr>
                <w:sz w:val="18"/>
                <w:szCs w:val="18"/>
              </w:rPr>
            </w:pPr>
            <w:r w:rsidRPr="00113FF7">
              <w:rPr>
                <w:sz w:val="18"/>
                <w:szCs w:val="18"/>
              </w:rPr>
              <w:t>.</w:t>
            </w:r>
          </w:p>
          <w:p w14:paraId="5C496426" w14:textId="77777777" w:rsidR="00E23EA8" w:rsidRPr="00113FF7" w:rsidRDefault="00E23EA8" w:rsidP="00281641">
            <w:pPr>
              <w:rPr>
                <w:sz w:val="18"/>
                <w:szCs w:val="18"/>
              </w:rPr>
            </w:pPr>
          </w:p>
        </w:tc>
        <w:tc>
          <w:tcPr>
            <w:tcW w:w="2139" w:type="dxa"/>
            <w:tcBorders>
              <w:top w:val="single" w:sz="4" w:space="0" w:color="auto"/>
              <w:left w:val="single" w:sz="4" w:space="0" w:color="auto"/>
              <w:bottom w:val="single" w:sz="4" w:space="0" w:color="auto"/>
              <w:right w:val="single" w:sz="4" w:space="0" w:color="auto"/>
            </w:tcBorders>
          </w:tcPr>
          <w:p w14:paraId="0693FF6B" w14:textId="77777777" w:rsidR="00E23EA8" w:rsidRPr="00113FF7" w:rsidRDefault="00E23EA8" w:rsidP="00281641">
            <w:pPr>
              <w:rPr>
                <w:sz w:val="18"/>
                <w:szCs w:val="18"/>
              </w:rPr>
            </w:pPr>
          </w:p>
          <w:p w14:paraId="76BA57C7" w14:textId="77777777" w:rsidR="00597784" w:rsidRPr="00113FF7" w:rsidRDefault="00E23EA8" w:rsidP="00281641">
            <w:pPr>
              <w:rPr>
                <w:sz w:val="18"/>
                <w:szCs w:val="18"/>
              </w:rPr>
            </w:pPr>
            <w:r w:rsidRPr="00113FF7">
              <w:rPr>
                <w:sz w:val="18"/>
                <w:szCs w:val="18"/>
              </w:rPr>
              <w:t xml:space="preserve">enero = ene </w:t>
            </w:r>
          </w:p>
          <w:p w14:paraId="65C65810" w14:textId="77777777" w:rsidR="00E23EA8" w:rsidRPr="00113FF7" w:rsidRDefault="00E23EA8" w:rsidP="00281641">
            <w:pPr>
              <w:rPr>
                <w:sz w:val="18"/>
                <w:szCs w:val="18"/>
              </w:rPr>
            </w:pPr>
            <w:r w:rsidRPr="00113FF7">
              <w:rPr>
                <w:sz w:val="18"/>
                <w:szCs w:val="18"/>
              </w:rPr>
              <w:t>febrero = feb</w:t>
            </w:r>
          </w:p>
          <w:p w14:paraId="052D57E0" w14:textId="77777777" w:rsidR="00E23EA8" w:rsidRPr="00113FF7" w:rsidRDefault="00E23EA8" w:rsidP="00281641">
            <w:pPr>
              <w:rPr>
                <w:sz w:val="18"/>
                <w:szCs w:val="18"/>
              </w:rPr>
            </w:pPr>
            <w:r w:rsidRPr="00113FF7">
              <w:rPr>
                <w:sz w:val="18"/>
                <w:szCs w:val="18"/>
              </w:rPr>
              <w:t xml:space="preserve">marzo = mar. </w:t>
            </w:r>
          </w:p>
          <w:p w14:paraId="3790DBBB" w14:textId="77777777" w:rsidR="00E23EA8" w:rsidRPr="00113FF7" w:rsidRDefault="00E23EA8" w:rsidP="00281641">
            <w:pPr>
              <w:rPr>
                <w:sz w:val="18"/>
                <w:szCs w:val="18"/>
              </w:rPr>
            </w:pPr>
            <w:r w:rsidRPr="00113FF7">
              <w:rPr>
                <w:sz w:val="18"/>
                <w:szCs w:val="18"/>
              </w:rPr>
              <w:t>abril = abr.</w:t>
            </w:r>
          </w:p>
          <w:p w14:paraId="4B4A66FB" w14:textId="77777777" w:rsidR="00E23EA8" w:rsidRPr="00113FF7" w:rsidRDefault="00E23EA8" w:rsidP="00281641">
            <w:pPr>
              <w:rPr>
                <w:sz w:val="18"/>
                <w:szCs w:val="18"/>
              </w:rPr>
            </w:pPr>
            <w:r w:rsidRPr="00113FF7">
              <w:rPr>
                <w:sz w:val="18"/>
                <w:szCs w:val="18"/>
              </w:rPr>
              <w:t xml:space="preserve">mayo = mayo </w:t>
            </w:r>
          </w:p>
          <w:p w14:paraId="005D810E" w14:textId="77777777" w:rsidR="00E23EA8" w:rsidRPr="00113FF7" w:rsidRDefault="00E23EA8" w:rsidP="00281641">
            <w:pPr>
              <w:rPr>
                <w:sz w:val="18"/>
                <w:szCs w:val="18"/>
              </w:rPr>
            </w:pPr>
            <w:r w:rsidRPr="00113FF7">
              <w:rPr>
                <w:sz w:val="18"/>
                <w:szCs w:val="18"/>
              </w:rPr>
              <w:t>junio = jun.</w:t>
            </w:r>
          </w:p>
          <w:p w14:paraId="1E2CAFB5" w14:textId="77777777" w:rsidR="00E23EA8" w:rsidRPr="00113FF7" w:rsidRDefault="00E23EA8" w:rsidP="00281641">
            <w:pPr>
              <w:rPr>
                <w:sz w:val="18"/>
                <w:szCs w:val="18"/>
              </w:rPr>
            </w:pPr>
            <w:r w:rsidRPr="00113FF7">
              <w:rPr>
                <w:sz w:val="18"/>
                <w:szCs w:val="18"/>
              </w:rPr>
              <w:t xml:space="preserve">julio = jul. </w:t>
            </w:r>
          </w:p>
          <w:p w14:paraId="335D8062" w14:textId="77777777" w:rsidR="00E23EA8" w:rsidRPr="00113FF7" w:rsidRDefault="00E23EA8" w:rsidP="00281641">
            <w:pPr>
              <w:rPr>
                <w:sz w:val="18"/>
                <w:szCs w:val="18"/>
              </w:rPr>
            </w:pPr>
            <w:r w:rsidRPr="00113FF7">
              <w:rPr>
                <w:sz w:val="18"/>
                <w:szCs w:val="18"/>
              </w:rPr>
              <w:t>agosto = ago. septiembre = sep.</w:t>
            </w:r>
          </w:p>
          <w:p w14:paraId="2512F85C" w14:textId="77777777" w:rsidR="00E23EA8" w:rsidRPr="00113FF7" w:rsidRDefault="00E23EA8" w:rsidP="00281641">
            <w:pPr>
              <w:rPr>
                <w:sz w:val="18"/>
                <w:szCs w:val="18"/>
                <w:lang w:val="fr-FR"/>
              </w:rPr>
            </w:pPr>
            <w:r w:rsidRPr="00113FF7">
              <w:rPr>
                <w:sz w:val="18"/>
                <w:szCs w:val="18"/>
                <w:lang w:val="fr-FR"/>
              </w:rPr>
              <w:t xml:space="preserve">octubre = oct. </w:t>
            </w:r>
          </w:p>
          <w:p w14:paraId="63CEA335" w14:textId="77777777" w:rsidR="00E23EA8" w:rsidRPr="00113FF7" w:rsidRDefault="00E23EA8" w:rsidP="00281641">
            <w:pPr>
              <w:rPr>
                <w:b/>
                <w:sz w:val="18"/>
                <w:szCs w:val="18"/>
                <w:lang w:val="fr-FR"/>
              </w:rPr>
            </w:pPr>
            <w:r w:rsidRPr="00113FF7">
              <w:rPr>
                <w:sz w:val="18"/>
                <w:szCs w:val="18"/>
                <w:lang w:val="fr-FR"/>
              </w:rPr>
              <w:t>noviembre =nov. diciembre = dic.</w:t>
            </w:r>
          </w:p>
        </w:tc>
        <w:tc>
          <w:tcPr>
            <w:tcW w:w="2001" w:type="dxa"/>
            <w:tcBorders>
              <w:top w:val="single" w:sz="4" w:space="0" w:color="auto"/>
              <w:left w:val="single" w:sz="4" w:space="0" w:color="auto"/>
              <w:bottom w:val="single" w:sz="4" w:space="0" w:color="auto"/>
            </w:tcBorders>
          </w:tcPr>
          <w:p w14:paraId="09581487" w14:textId="77777777" w:rsidR="00E23EA8" w:rsidRPr="00113FF7" w:rsidRDefault="00E23EA8" w:rsidP="00281641">
            <w:pPr>
              <w:rPr>
                <w:sz w:val="18"/>
                <w:szCs w:val="18"/>
                <w:lang w:val="fr-FR"/>
              </w:rPr>
            </w:pPr>
          </w:p>
          <w:p w14:paraId="13184494" w14:textId="77777777" w:rsidR="00E23EA8" w:rsidRPr="00113FF7" w:rsidRDefault="00E23EA8" w:rsidP="00281641">
            <w:pPr>
              <w:rPr>
                <w:sz w:val="18"/>
                <w:szCs w:val="18"/>
              </w:rPr>
            </w:pPr>
            <w:r w:rsidRPr="00113FF7">
              <w:rPr>
                <w:sz w:val="18"/>
                <w:szCs w:val="18"/>
              </w:rPr>
              <w:t>gennaio = gen.</w:t>
            </w:r>
          </w:p>
          <w:p w14:paraId="250BAAD3" w14:textId="77777777" w:rsidR="00E23EA8" w:rsidRPr="00113FF7" w:rsidRDefault="00E23EA8" w:rsidP="00281641">
            <w:pPr>
              <w:rPr>
                <w:sz w:val="18"/>
                <w:szCs w:val="18"/>
              </w:rPr>
            </w:pPr>
            <w:r w:rsidRPr="00113FF7">
              <w:rPr>
                <w:sz w:val="18"/>
                <w:szCs w:val="18"/>
              </w:rPr>
              <w:t>febbraio = feb.</w:t>
            </w:r>
          </w:p>
          <w:p w14:paraId="4BA517F3" w14:textId="77777777" w:rsidR="00E23EA8" w:rsidRPr="00113FF7" w:rsidRDefault="00E23EA8" w:rsidP="00281641">
            <w:pPr>
              <w:rPr>
                <w:sz w:val="18"/>
                <w:szCs w:val="18"/>
              </w:rPr>
            </w:pPr>
            <w:r w:rsidRPr="00113FF7">
              <w:rPr>
                <w:sz w:val="18"/>
                <w:szCs w:val="18"/>
              </w:rPr>
              <w:t xml:space="preserve">marzo = mar. </w:t>
            </w:r>
          </w:p>
          <w:p w14:paraId="1794A111" w14:textId="77777777" w:rsidR="00E23EA8" w:rsidRPr="00113FF7" w:rsidRDefault="00E23EA8" w:rsidP="00281641">
            <w:pPr>
              <w:rPr>
                <w:sz w:val="18"/>
                <w:szCs w:val="18"/>
              </w:rPr>
            </w:pPr>
            <w:r w:rsidRPr="00113FF7">
              <w:rPr>
                <w:sz w:val="18"/>
                <w:szCs w:val="18"/>
              </w:rPr>
              <w:t xml:space="preserve">aprile = apr. </w:t>
            </w:r>
          </w:p>
          <w:p w14:paraId="3BF3D035" w14:textId="77777777" w:rsidR="00E23EA8" w:rsidRPr="00113FF7" w:rsidRDefault="00E23EA8" w:rsidP="00281641">
            <w:pPr>
              <w:rPr>
                <w:sz w:val="18"/>
                <w:szCs w:val="18"/>
              </w:rPr>
            </w:pPr>
            <w:r w:rsidRPr="00113FF7">
              <w:rPr>
                <w:sz w:val="18"/>
                <w:szCs w:val="18"/>
              </w:rPr>
              <w:t xml:space="preserve">maggio = mag. giugno = giu. </w:t>
            </w:r>
          </w:p>
          <w:p w14:paraId="13876297" w14:textId="77777777" w:rsidR="00E23EA8" w:rsidRPr="00113FF7" w:rsidRDefault="00E23EA8" w:rsidP="00281641">
            <w:pPr>
              <w:rPr>
                <w:sz w:val="18"/>
                <w:szCs w:val="18"/>
              </w:rPr>
            </w:pPr>
            <w:r w:rsidRPr="00113FF7">
              <w:rPr>
                <w:sz w:val="18"/>
                <w:szCs w:val="18"/>
              </w:rPr>
              <w:t xml:space="preserve">luglio = lug. </w:t>
            </w:r>
          </w:p>
          <w:p w14:paraId="4BDDEC75" w14:textId="77777777" w:rsidR="00E23EA8" w:rsidRPr="00113FF7" w:rsidRDefault="00E23EA8" w:rsidP="00281641">
            <w:pPr>
              <w:rPr>
                <w:b/>
                <w:sz w:val="18"/>
                <w:szCs w:val="18"/>
                <w:lang w:val="en-US"/>
              </w:rPr>
            </w:pPr>
            <w:r w:rsidRPr="00113FF7">
              <w:rPr>
                <w:sz w:val="18"/>
                <w:szCs w:val="18"/>
                <w:lang w:val="en-US"/>
              </w:rPr>
              <w:t>agosto = ago. settembre = set. ottobre = ott. novembre = nov. dicembre = dic.</w:t>
            </w:r>
          </w:p>
        </w:tc>
      </w:tr>
    </w:tbl>
    <w:p w14:paraId="75941758" w14:textId="77777777" w:rsidR="00E23EA8" w:rsidRPr="00113FF7" w:rsidRDefault="00E23EA8" w:rsidP="00E23EA8">
      <w:pPr>
        <w:autoSpaceDE w:val="0"/>
        <w:autoSpaceDN w:val="0"/>
        <w:adjustRightInd w:val="0"/>
        <w:rPr>
          <w:sz w:val="18"/>
          <w:szCs w:val="18"/>
        </w:rPr>
      </w:pPr>
    </w:p>
    <w:tbl>
      <w:tblPr>
        <w:tblW w:w="0" w:type="auto"/>
        <w:jc w:val="center"/>
        <w:tblLook w:val="01E0" w:firstRow="1" w:lastRow="1" w:firstColumn="1" w:lastColumn="1" w:noHBand="0" w:noVBand="0"/>
      </w:tblPr>
      <w:tblGrid>
        <w:gridCol w:w="2041"/>
        <w:gridCol w:w="2041"/>
        <w:gridCol w:w="2041"/>
      </w:tblGrid>
      <w:tr w:rsidR="00E23EA8" w:rsidRPr="00113FF7" w14:paraId="5D8D0493" w14:textId="77777777">
        <w:trPr>
          <w:trHeight w:hRule="exact" w:val="397"/>
          <w:jc w:val="center"/>
        </w:trPr>
        <w:tc>
          <w:tcPr>
            <w:tcW w:w="2041" w:type="dxa"/>
            <w:tcBorders>
              <w:top w:val="single" w:sz="4" w:space="0" w:color="auto"/>
              <w:bottom w:val="single" w:sz="4" w:space="0" w:color="auto"/>
              <w:right w:val="single" w:sz="4" w:space="0" w:color="auto"/>
            </w:tcBorders>
            <w:vAlign w:val="center"/>
          </w:tcPr>
          <w:p w14:paraId="4D507631" w14:textId="77777777" w:rsidR="00E23EA8" w:rsidRPr="00113FF7" w:rsidRDefault="00E23EA8" w:rsidP="009E32D6">
            <w:pPr>
              <w:jc w:val="center"/>
              <w:rPr>
                <w:b/>
                <w:sz w:val="18"/>
                <w:szCs w:val="18"/>
              </w:rPr>
            </w:pPr>
            <w:r w:rsidRPr="00113FF7">
              <w:rPr>
                <w:b/>
                <w:sz w:val="18"/>
                <w:szCs w:val="18"/>
              </w:rPr>
              <w:t>Francês</w:t>
            </w:r>
          </w:p>
        </w:tc>
        <w:tc>
          <w:tcPr>
            <w:tcW w:w="2041" w:type="dxa"/>
            <w:tcBorders>
              <w:top w:val="single" w:sz="4" w:space="0" w:color="auto"/>
              <w:bottom w:val="single" w:sz="4" w:space="0" w:color="auto"/>
              <w:right w:val="single" w:sz="4" w:space="0" w:color="auto"/>
            </w:tcBorders>
            <w:vAlign w:val="center"/>
          </w:tcPr>
          <w:p w14:paraId="22D30CF2" w14:textId="77777777" w:rsidR="00E23EA8" w:rsidRPr="00113FF7" w:rsidRDefault="00E23EA8" w:rsidP="009E32D6">
            <w:pPr>
              <w:autoSpaceDE w:val="0"/>
              <w:autoSpaceDN w:val="0"/>
              <w:adjustRightInd w:val="0"/>
              <w:jc w:val="center"/>
              <w:rPr>
                <w:b/>
                <w:sz w:val="18"/>
                <w:szCs w:val="18"/>
                <w:lang w:val="en-US"/>
              </w:rPr>
            </w:pPr>
            <w:r w:rsidRPr="00113FF7">
              <w:rPr>
                <w:b/>
                <w:sz w:val="18"/>
                <w:szCs w:val="18"/>
                <w:lang w:val="en-US"/>
              </w:rPr>
              <w:t>Inglês</w:t>
            </w:r>
          </w:p>
        </w:tc>
        <w:tc>
          <w:tcPr>
            <w:tcW w:w="2041" w:type="dxa"/>
            <w:tcBorders>
              <w:top w:val="single" w:sz="4" w:space="0" w:color="auto"/>
              <w:left w:val="single" w:sz="4" w:space="0" w:color="auto"/>
              <w:bottom w:val="single" w:sz="4" w:space="0" w:color="auto"/>
            </w:tcBorders>
            <w:vAlign w:val="center"/>
          </w:tcPr>
          <w:p w14:paraId="15A45CE9" w14:textId="77777777" w:rsidR="00E23EA8" w:rsidRPr="00113FF7" w:rsidRDefault="00E23EA8" w:rsidP="009E32D6">
            <w:pPr>
              <w:jc w:val="center"/>
              <w:rPr>
                <w:b/>
                <w:sz w:val="18"/>
                <w:szCs w:val="18"/>
                <w:lang w:val="en-US"/>
              </w:rPr>
            </w:pPr>
            <w:r w:rsidRPr="00113FF7">
              <w:rPr>
                <w:b/>
                <w:sz w:val="18"/>
                <w:szCs w:val="18"/>
                <w:lang w:val="en-US"/>
              </w:rPr>
              <w:t>Alemão</w:t>
            </w:r>
          </w:p>
        </w:tc>
      </w:tr>
      <w:tr w:rsidR="00E23EA8" w:rsidRPr="00113FF7" w14:paraId="20198B0A" w14:textId="77777777">
        <w:trPr>
          <w:trHeight w:val="3158"/>
          <w:jc w:val="center"/>
        </w:trPr>
        <w:tc>
          <w:tcPr>
            <w:tcW w:w="2041" w:type="dxa"/>
            <w:tcBorders>
              <w:top w:val="single" w:sz="4" w:space="0" w:color="auto"/>
              <w:bottom w:val="single" w:sz="4" w:space="0" w:color="auto"/>
              <w:right w:val="single" w:sz="4" w:space="0" w:color="auto"/>
            </w:tcBorders>
          </w:tcPr>
          <w:p w14:paraId="05F56282" w14:textId="77777777" w:rsidR="00E23EA8" w:rsidRPr="00113FF7" w:rsidRDefault="00E23EA8" w:rsidP="009E32D6">
            <w:pPr>
              <w:autoSpaceDE w:val="0"/>
              <w:autoSpaceDN w:val="0"/>
              <w:adjustRightInd w:val="0"/>
              <w:rPr>
                <w:sz w:val="18"/>
                <w:szCs w:val="18"/>
                <w:lang w:val="fr-FR"/>
              </w:rPr>
            </w:pPr>
          </w:p>
          <w:p w14:paraId="31D0C64E" w14:textId="77777777" w:rsidR="00E23EA8" w:rsidRPr="00113FF7" w:rsidRDefault="00E23EA8" w:rsidP="009E32D6">
            <w:pPr>
              <w:autoSpaceDE w:val="0"/>
              <w:autoSpaceDN w:val="0"/>
              <w:adjustRightInd w:val="0"/>
              <w:rPr>
                <w:sz w:val="18"/>
                <w:szCs w:val="18"/>
                <w:lang w:val="fr-FR"/>
              </w:rPr>
            </w:pPr>
            <w:r w:rsidRPr="00113FF7">
              <w:rPr>
                <w:sz w:val="18"/>
                <w:szCs w:val="18"/>
                <w:lang w:val="fr-FR"/>
              </w:rPr>
              <w:t>janvier = jan.</w:t>
            </w:r>
          </w:p>
          <w:p w14:paraId="31547734" w14:textId="77777777" w:rsidR="00E23EA8" w:rsidRPr="00113FF7" w:rsidRDefault="00E23EA8" w:rsidP="009E32D6">
            <w:pPr>
              <w:autoSpaceDE w:val="0"/>
              <w:autoSpaceDN w:val="0"/>
              <w:adjustRightInd w:val="0"/>
              <w:rPr>
                <w:sz w:val="18"/>
                <w:szCs w:val="18"/>
                <w:lang w:val="fr-FR"/>
              </w:rPr>
            </w:pPr>
            <w:r w:rsidRPr="00113FF7">
              <w:rPr>
                <w:sz w:val="18"/>
                <w:szCs w:val="18"/>
                <w:lang w:val="fr-FR"/>
              </w:rPr>
              <w:t xml:space="preserve">février = fév. </w:t>
            </w:r>
          </w:p>
          <w:p w14:paraId="106DC9B4"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mars = mars</w:t>
            </w:r>
          </w:p>
          <w:p w14:paraId="5EDFC0A0" w14:textId="77777777" w:rsidR="00E23EA8" w:rsidRPr="00113FF7" w:rsidRDefault="00E23EA8" w:rsidP="009E32D6">
            <w:pPr>
              <w:autoSpaceDE w:val="0"/>
              <w:autoSpaceDN w:val="0"/>
              <w:adjustRightInd w:val="0"/>
              <w:rPr>
                <w:sz w:val="18"/>
                <w:szCs w:val="18"/>
                <w:lang w:val="fr-FR"/>
              </w:rPr>
            </w:pPr>
            <w:r w:rsidRPr="00113FF7">
              <w:rPr>
                <w:sz w:val="18"/>
                <w:szCs w:val="18"/>
                <w:lang w:val="fr-FR"/>
              </w:rPr>
              <w:t>avril = avr.</w:t>
            </w:r>
          </w:p>
          <w:p w14:paraId="48EDA9D8"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mai = mai</w:t>
            </w:r>
          </w:p>
          <w:p w14:paraId="609996A3"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juin = juin</w:t>
            </w:r>
          </w:p>
          <w:p w14:paraId="7F34DCE1"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juillet = juil.</w:t>
            </w:r>
          </w:p>
          <w:p w14:paraId="2A0A92A2" w14:textId="77777777" w:rsidR="00E23EA8" w:rsidRPr="00113FF7" w:rsidRDefault="00E23EA8" w:rsidP="009E32D6">
            <w:pPr>
              <w:autoSpaceDE w:val="0"/>
              <w:autoSpaceDN w:val="0"/>
              <w:adjustRightInd w:val="0"/>
              <w:rPr>
                <w:sz w:val="18"/>
                <w:szCs w:val="18"/>
                <w:lang w:val="fr-FR"/>
              </w:rPr>
            </w:pPr>
            <w:r w:rsidRPr="00113FF7">
              <w:rPr>
                <w:sz w:val="18"/>
                <w:szCs w:val="18"/>
                <w:lang w:val="fr-FR"/>
              </w:rPr>
              <w:t>août = août</w:t>
            </w:r>
          </w:p>
          <w:p w14:paraId="72A82418" w14:textId="77777777" w:rsidR="00E23EA8" w:rsidRPr="00113FF7" w:rsidRDefault="00E23EA8" w:rsidP="009E32D6">
            <w:pPr>
              <w:autoSpaceDE w:val="0"/>
              <w:autoSpaceDN w:val="0"/>
              <w:adjustRightInd w:val="0"/>
              <w:rPr>
                <w:sz w:val="18"/>
                <w:szCs w:val="18"/>
                <w:lang w:val="fr-FR"/>
              </w:rPr>
            </w:pPr>
            <w:r w:rsidRPr="00113FF7">
              <w:rPr>
                <w:sz w:val="18"/>
                <w:szCs w:val="18"/>
                <w:lang w:val="fr-FR"/>
              </w:rPr>
              <w:t>septembre = sept. octobre = oct.</w:t>
            </w:r>
          </w:p>
          <w:p w14:paraId="377DA55B" w14:textId="77777777" w:rsidR="00E23EA8" w:rsidRPr="00113FF7" w:rsidRDefault="00E23EA8" w:rsidP="009E32D6">
            <w:pPr>
              <w:autoSpaceDE w:val="0"/>
              <w:autoSpaceDN w:val="0"/>
              <w:adjustRightInd w:val="0"/>
              <w:rPr>
                <w:sz w:val="18"/>
                <w:szCs w:val="18"/>
                <w:lang w:val="en-US"/>
              </w:rPr>
            </w:pPr>
            <w:r w:rsidRPr="00113FF7">
              <w:rPr>
                <w:sz w:val="18"/>
                <w:szCs w:val="18"/>
                <w:lang w:val="en-US"/>
              </w:rPr>
              <w:t>novembre = nov.</w:t>
            </w:r>
          </w:p>
          <w:p w14:paraId="6A3D589E" w14:textId="77777777" w:rsidR="00E23EA8" w:rsidRPr="00113FF7" w:rsidRDefault="00E23EA8" w:rsidP="009E32D6">
            <w:pPr>
              <w:autoSpaceDE w:val="0"/>
              <w:autoSpaceDN w:val="0"/>
              <w:adjustRightInd w:val="0"/>
              <w:rPr>
                <w:sz w:val="18"/>
                <w:szCs w:val="18"/>
              </w:rPr>
            </w:pPr>
            <w:r w:rsidRPr="00113FF7">
              <w:rPr>
                <w:sz w:val="18"/>
                <w:szCs w:val="18"/>
              </w:rPr>
              <w:t>décembre = déc.</w:t>
            </w:r>
          </w:p>
          <w:p w14:paraId="4E7D86F4" w14:textId="77777777" w:rsidR="00E23EA8" w:rsidRPr="00113FF7" w:rsidRDefault="00E23EA8" w:rsidP="00281641">
            <w:pPr>
              <w:rPr>
                <w:b/>
                <w:sz w:val="18"/>
                <w:szCs w:val="18"/>
                <w:lang w:val="en-US"/>
              </w:rPr>
            </w:pPr>
          </w:p>
        </w:tc>
        <w:tc>
          <w:tcPr>
            <w:tcW w:w="2041" w:type="dxa"/>
            <w:tcBorders>
              <w:top w:val="single" w:sz="4" w:space="0" w:color="auto"/>
              <w:bottom w:val="single" w:sz="4" w:space="0" w:color="auto"/>
              <w:right w:val="single" w:sz="4" w:space="0" w:color="auto"/>
            </w:tcBorders>
          </w:tcPr>
          <w:p w14:paraId="40AF2B83" w14:textId="77777777" w:rsidR="00E23EA8" w:rsidRPr="00113FF7" w:rsidRDefault="00E23EA8" w:rsidP="009E32D6">
            <w:pPr>
              <w:autoSpaceDE w:val="0"/>
              <w:autoSpaceDN w:val="0"/>
              <w:adjustRightInd w:val="0"/>
              <w:rPr>
                <w:sz w:val="18"/>
                <w:szCs w:val="18"/>
                <w:lang w:val="en-US"/>
              </w:rPr>
            </w:pPr>
          </w:p>
          <w:p w14:paraId="1B2517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January = Jan. </w:t>
            </w:r>
          </w:p>
          <w:p w14:paraId="7903A4AC"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February = Feb. </w:t>
            </w:r>
          </w:p>
          <w:p w14:paraId="1BD161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March = Mar. </w:t>
            </w:r>
          </w:p>
          <w:p w14:paraId="4A9677F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April = Apr. </w:t>
            </w:r>
          </w:p>
          <w:p w14:paraId="098614DB"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May = May </w:t>
            </w:r>
          </w:p>
          <w:p w14:paraId="77DAD74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June = June </w:t>
            </w:r>
          </w:p>
          <w:p w14:paraId="2181575F"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July = July </w:t>
            </w:r>
          </w:p>
          <w:p w14:paraId="7A01A12A"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August = Aug. </w:t>
            </w:r>
          </w:p>
          <w:p w14:paraId="2B90B7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September = Sept. </w:t>
            </w:r>
          </w:p>
          <w:p w14:paraId="69D4E64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October = Oct. </w:t>
            </w:r>
          </w:p>
          <w:p w14:paraId="279416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November = Nov. </w:t>
            </w:r>
          </w:p>
          <w:p w14:paraId="77286B40" w14:textId="77777777" w:rsidR="00E23EA8" w:rsidRPr="00113FF7" w:rsidRDefault="00E23EA8" w:rsidP="00281641">
            <w:pPr>
              <w:rPr>
                <w:sz w:val="18"/>
                <w:szCs w:val="18"/>
                <w:lang w:val="en-US"/>
              </w:rPr>
            </w:pPr>
            <w:r w:rsidRPr="00113FF7">
              <w:rPr>
                <w:sz w:val="18"/>
                <w:szCs w:val="18"/>
                <w:lang w:val="en-US"/>
              </w:rPr>
              <w:t xml:space="preserve">December = Dec. </w:t>
            </w:r>
          </w:p>
        </w:tc>
        <w:tc>
          <w:tcPr>
            <w:tcW w:w="2041" w:type="dxa"/>
            <w:tcBorders>
              <w:top w:val="single" w:sz="4" w:space="0" w:color="auto"/>
              <w:left w:val="single" w:sz="4" w:space="0" w:color="auto"/>
              <w:bottom w:val="single" w:sz="4" w:space="0" w:color="auto"/>
            </w:tcBorders>
          </w:tcPr>
          <w:p w14:paraId="64A769F0" w14:textId="77777777" w:rsidR="00E23EA8" w:rsidRPr="00113FF7" w:rsidRDefault="00E23EA8" w:rsidP="00281641">
            <w:pPr>
              <w:rPr>
                <w:sz w:val="18"/>
                <w:szCs w:val="18"/>
                <w:lang w:val="en-US"/>
              </w:rPr>
            </w:pPr>
          </w:p>
          <w:p w14:paraId="0598076A" w14:textId="77777777" w:rsidR="00E23EA8" w:rsidRPr="00113FF7" w:rsidRDefault="00E23EA8" w:rsidP="00281641">
            <w:pPr>
              <w:rPr>
                <w:sz w:val="18"/>
                <w:szCs w:val="18"/>
                <w:lang w:val="de-DE"/>
              </w:rPr>
            </w:pPr>
            <w:r w:rsidRPr="00113FF7">
              <w:rPr>
                <w:sz w:val="18"/>
                <w:szCs w:val="18"/>
                <w:lang w:val="de-DE"/>
              </w:rPr>
              <w:t>Januar = Jan.</w:t>
            </w:r>
          </w:p>
          <w:p w14:paraId="34611E36" w14:textId="77777777" w:rsidR="00E23EA8" w:rsidRPr="00113FF7" w:rsidRDefault="00E23EA8" w:rsidP="00281641">
            <w:pPr>
              <w:rPr>
                <w:sz w:val="18"/>
                <w:szCs w:val="18"/>
                <w:lang w:val="de-DE"/>
              </w:rPr>
            </w:pPr>
            <w:r w:rsidRPr="00113FF7">
              <w:rPr>
                <w:sz w:val="18"/>
                <w:szCs w:val="18"/>
                <w:lang w:val="de-DE"/>
              </w:rPr>
              <w:t>Februar = Feb.</w:t>
            </w:r>
          </w:p>
          <w:p w14:paraId="0CD0DA02" w14:textId="77777777" w:rsidR="00E23EA8" w:rsidRPr="00113FF7" w:rsidRDefault="00E23EA8" w:rsidP="00281641">
            <w:pPr>
              <w:rPr>
                <w:sz w:val="18"/>
                <w:szCs w:val="18"/>
                <w:lang w:val="de-DE"/>
              </w:rPr>
            </w:pPr>
            <w:r w:rsidRPr="00113FF7">
              <w:rPr>
                <w:sz w:val="18"/>
                <w:szCs w:val="18"/>
                <w:lang w:val="de-DE"/>
              </w:rPr>
              <w:t>März = März</w:t>
            </w:r>
          </w:p>
          <w:p w14:paraId="434830C7" w14:textId="77777777" w:rsidR="00E23EA8" w:rsidRPr="00113FF7" w:rsidRDefault="00E23EA8" w:rsidP="00281641">
            <w:pPr>
              <w:rPr>
                <w:sz w:val="18"/>
                <w:szCs w:val="18"/>
                <w:lang w:val="de-DE"/>
              </w:rPr>
            </w:pPr>
            <w:r w:rsidRPr="00113FF7">
              <w:rPr>
                <w:sz w:val="18"/>
                <w:szCs w:val="18"/>
                <w:lang w:val="de-DE"/>
              </w:rPr>
              <w:t>April = Apr.</w:t>
            </w:r>
          </w:p>
          <w:p w14:paraId="43842905" w14:textId="77777777" w:rsidR="00E23EA8" w:rsidRPr="00113FF7" w:rsidRDefault="00E23EA8" w:rsidP="00281641">
            <w:pPr>
              <w:rPr>
                <w:sz w:val="18"/>
                <w:szCs w:val="18"/>
                <w:lang w:val="de-DE"/>
              </w:rPr>
            </w:pPr>
            <w:r w:rsidRPr="00113FF7">
              <w:rPr>
                <w:sz w:val="18"/>
                <w:szCs w:val="18"/>
                <w:lang w:val="de-DE"/>
              </w:rPr>
              <w:t>Mai = Mai.</w:t>
            </w:r>
          </w:p>
          <w:p w14:paraId="40267FC8" w14:textId="77777777" w:rsidR="00E23EA8" w:rsidRPr="00113FF7" w:rsidRDefault="00E23EA8" w:rsidP="00281641">
            <w:pPr>
              <w:rPr>
                <w:sz w:val="18"/>
                <w:szCs w:val="18"/>
                <w:lang w:val="de-DE"/>
              </w:rPr>
            </w:pPr>
            <w:r w:rsidRPr="00113FF7">
              <w:rPr>
                <w:sz w:val="18"/>
                <w:szCs w:val="18"/>
                <w:lang w:val="de-DE"/>
              </w:rPr>
              <w:t>Juni = Juni</w:t>
            </w:r>
          </w:p>
          <w:p w14:paraId="2000E2C4" w14:textId="77777777" w:rsidR="00E23EA8" w:rsidRPr="00113FF7" w:rsidRDefault="00E23EA8" w:rsidP="00281641">
            <w:pPr>
              <w:rPr>
                <w:sz w:val="18"/>
                <w:szCs w:val="18"/>
                <w:lang w:val="de-DE"/>
              </w:rPr>
            </w:pPr>
            <w:r w:rsidRPr="00113FF7">
              <w:rPr>
                <w:sz w:val="18"/>
                <w:szCs w:val="18"/>
                <w:lang w:val="de-DE"/>
              </w:rPr>
              <w:t>Juli = Juli</w:t>
            </w:r>
          </w:p>
          <w:p w14:paraId="5D083B23" w14:textId="77777777" w:rsidR="00E23EA8" w:rsidRPr="00113FF7" w:rsidRDefault="00E23EA8" w:rsidP="00281641">
            <w:pPr>
              <w:rPr>
                <w:sz w:val="18"/>
                <w:szCs w:val="18"/>
                <w:lang w:val="de-DE"/>
              </w:rPr>
            </w:pPr>
            <w:r w:rsidRPr="00113FF7">
              <w:rPr>
                <w:sz w:val="18"/>
                <w:szCs w:val="18"/>
                <w:lang w:val="de-DE"/>
              </w:rPr>
              <w:t>August = Aug.</w:t>
            </w:r>
          </w:p>
          <w:p w14:paraId="1FD1A7ED" w14:textId="77777777" w:rsidR="00E23EA8" w:rsidRPr="00113FF7" w:rsidRDefault="00E23EA8" w:rsidP="00281641">
            <w:pPr>
              <w:rPr>
                <w:sz w:val="18"/>
                <w:szCs w:val="18"/>
                <w:lang w:val="de-DE"/>
              </w:rPr>
            </w:pPr>
            <w:r w:rsidRPr="00113FF7">
              <w:rPr>
                <w:sz w:val="18"/>
                <w:szCs w:val="18"/>
                <w:lang w:val="de-DE"/>
              </w:rPr>
              <w:t>September = Sept.</w:t>
            </w:r>
          </w:p>
          <w:p w14:paraId="4923EC64" w14:textId="77777777" w:rsidR="00E23EA8" w:rsidRPr="00113FF7" w:rsidRDefault="00E23EA8" w:rsidP="00281641">
            <w:pPr>
              <w:rPr>
                <w:sz w:val="18"/>
                <w:szCs w:val="18"/>
                <w:lang w:val="de-DE"/>
              </w:rPr>
            </w:pPr>
            <w:r w:rsidRPr="00113FF7">
              <w:rPr>
                <w:sz w:val="18"/>
                <w:szCs w:val="18"/>
                <w:lang w:val="de-DE"/>
              </w:rPr>
              <w:t>Oktober = Okt.</w:t>
            </w:r>
          </w:p>
          <w:p w14:paraId="02308223" w14:textId="77777777" w:rsidR="00E23EA8" w:rsidRPr="00113FF7" w:rsidRDefault="00E23EA8" w:rsidP="00281641">
            <w:pPr>
              <w:rPr>
                <w:sz w:val="18"/>
                <w:szCs w:val="18"/>
                <w:lang w:val="de-DE"/>
              </w:rPr>
            </w:pPr>
            <w:r w:rsidRPr="00113FF7">
              <w:rPr>
                <w:sz w:val="18"/>
                <w:szCs w:val="18"/>
                <w:lang w:val="de-DE"/>
              </w:rPr>
              <w:t>November = Nov.</w:t>
            </w:r>
          </w:p>
          <w:p w14:paraId="19FD28F9" w14:textId="77777777" w:rsidR="00E23EA8" w:rsidRPr="00113FF7" w:rsidRDefault="00E23EA8" w:rsidP="00281641">
            <w:pPr>
              <w:rPr>
                <w:sz w:val="18"/>
                <w:szCs w:val="18"/>
                <w:lang w:val="de-DE"/>
              </w:rPr>
            </w:pPr>
            <w:r w:rsidRPr="00113FF7">
              <w:rPr>
                <w:sz w:val="18"/>
                <w:szCs w:val="18"/>
                <w:lang w:val="de-DE"/>
              </w:rPr>
              <w:t>Dezember = Dez</w:t>
            </w:r>
          </w:p>
        </w:tc>
      </w:tr>
    </w:tbl>
    <w:p w14:paraId="0EF7BA0E" w14:textId="77777777" w:rsidR="00E23EA8" w:rsidRPr="00113FF7" w:rsidRDefault="00E23EA8" w:rsidP="00FF5E8E"/>
    <w:p w14:paraId="50A96022" w14:textId="77777777" w:rsidR="00027516" w:rsidRPr="00113FF7" w:rsidRDefault="00027516" w:rsidP="00FF5E8E">
      <w:pPr>
        <w:rPr>
          <w:lang w:val="de-DE"/>
        </w:rPr>
      </w:pPr>
    </w:p>
    <w:p w14:paraId="0CD9E946" w14:textId="77777777" w:rsidR="00240C2A" w:rsidRPr="00113FF7" w:rsidRDefault="00240C2A" w:rsidP="00FF5E8E">
      <w:pPr>
        <w:rPr>
          <w:lang w:val="de-DE"/>
        </w:rPr>
      </w:pPr>
    </w:p>
    <w:p w14:paraId="1ED6CBA5" w14:textId="276E1826" w:rsidR="00A00DE9" w:rsidRPr="00113FF7" w:rsidRDefault="00A00DE9" w:rsidP="00FF5E8E">
      <w:pPr>
        <w:rPr>
          <w:lang w:val="de-DE"/>
        </w:rPr>
      </w:pPr>
      <w:bookmarkStart w:id="348" w:name="_Toc149724159"/>
      <w:bookmarkStart w:id="349" w:name="_Toc149724347"/>
      <w:bookmarkStart w:id="350" w:name="_Toc150052746"/>
      <w:bookmarkStart w:id="351" w:name="_Toc150053232"/>
      <w:bookmarkStart w:id="352" w:name="_Toc150054004"/>
      <w:bookmarkStart w:id="353" w:name="_Toc150054455"/>
      <w:bookmarkStart w:id="354" w:name="_Toc150054663"/>
      <w:bookmarkStart w:id="355" w:name="_Toc150054877"/>
      <w:bookmarkStart w:id="356" w:name="_Toc151433569"/>
      <w:bookmarkStart w:id="357" w:name="_Toc151434338"/>
      <w:bookmarkStart w:id="358" w:name="_Toc144805856"/>
      <w:bookmarkEnd w:id="348"/>
      <w:bookmarkEnd w:id="349"/>
      <w:bookmarkEnd w:id="350"/>
      <w:bookmarkEnd w:id="351"/>
      <w:bookmarkEnd w:id="352"/>
      <w:bookmarkEnd w:id="353"/>
      <w:bookmarkEnd w:id="354"/>
      <w:bookmarkEnd w:id="355"/>
      <w:bookmarkEnd w:id="356"/>
      <w:bookmarkEnd w:id="357"/>
      <w:bookmarkEnd w:id="358"/>
    </w:p>
    <w:sectPr w:rsidR="00A00DE9" w:rsidRPr="00113FF7" w:rsidSect="00F21089">
      <w:headerReference w:type="even" r:id="rId28"/>
      <w:footerReference w:type="default" r:id="rId29"/>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CB5A341" w14:textId="77777777" w:rsidR="00D14A1F" w:rsidRDefault="00D14A1F">
      <w:r>
        <w:separator/>
      </w:r>
    </w:p>
    <w:p w14:paraId="1F44BF2B" w14:textId="77777777" w:rsidR="00D14A1F" w:rsidRDefault="00D14A1F"/>
    <w:p w14:paraId="2B66A432" w14:textId="77777777" w:rsidR="00D14A1F" w:rsidRDefault="00D14A1F"/>
    <w:p w14:paraId="1BB5E842" w14:textId="77777777" w:rsidR="00D14A1F" w:rsidRDefault="00D14A1F"/>
    <w:p w14:paraId="2C9BFA81" w14:textId="77777777" w:rsidR="00D14A1F" w:rsidRDefault="00D14A1F"/>
    <w:p w14:paraId="76E5E81F" w14:textId="77777777" w:rsidR="00D14A1F" w:rsidRDefault="00D14A1F"/>
    <w:p w14:paraId="6D06F57B" w14:textId="77777777" w:rsidR="00D14A1F" w:rsidRDefault="00D14A1F"/>
    <w:p w14:paraId="3F045237" w14:textId="77777777" w:rsidR="00D14A1F" w:rsidRDefault="00D14A1F"/>
    <w:p w14:paraId="23D2DC6D" w14:textId="77777777" w:rsidR="00D14A1F" w:rsidRDefault="00D14A1F"/>
    <w:p w14:paraId="6B5F1045" w14:textId="77777777" w:rsidR="00D14A1F" w:rsidRDefault="00D14A1F"/>
    <w:p w14:paraId="39001CA1" w14:textId="77777777" w:rsidR="00D14A1F" w:rsidRDefault="00D14A1F"/>
    <w:p w14:paraId="5457262D" w14:textId="77777777" w:rsidR="00D14A1F" w:rsidRDefault="00D14A1F"/>
  </w:endnote>
  <w:endnote w:type="continuationSeparator" w:id="0">
    <w:p w14:paraId="45ACD50C" w14:textId="77777777" w:rsidR="00D14A1F" w:rsidRDefault="00D14A1F">
      <w:r>
        <w:continuationSeparator/>
      </w:r>
    </w:p>
    <w:p w14:paraId="1275FAD7" w14:textId="77777777" w:rsidR="00D14A1F" w:rsidRDefault="00D14A1F"/>
    <w:p w14:paraId="5324B689" w14:textId="77777777" w:rsidR="00D14A1F" w:rsidRDefault="00D14A1F"/>
    <w:p w14:paraId="427B9AF5" w14:textId="77777777" w:rsidR="00D14A1F" w:rsidRDefault="00D14A1F"/>
    <w:p w14:paraId="1AF48624" w14:textId="77777777" w:rsidR="00D14A1F" w:rsidRDefault="00D14A1F"/>
    <w:p w14:paraId="31CAE474" w14:textId="77777777" w:rsidR="00D14A1F" w:rsidRDefault="00D14A1F"/>
    <w:p w14:paraId="4FAAF3A8" w14:textId="77777777" w:rsidR="00D14A1F" w:rsidRDefault="00D14A1F"/>
    <w:p w14:paraId="6C5252BD" w14:textId="77777777" w:rsidR="00D14A1F" w:rsidRDefault="00D14A1F"/>
    <w:p w14:paraId="2D3D0D47" w14:textId="77777777" w:rsidR="00D14A1F" w:rsidRDefault="00D14A1F"/>
    <w:p w14:paraId="1A3336EF" w14:textId="77777777" w:rsidR="00D14A1F" w:rsidRDefault="00D14A1F"/>
    <w:p w14:paraId="39CF3602" w14:textId="77777777" w:rsidR="00D14A1F" w:rsidRDefault="00D14A1F"/>
    <w:p w14:paraId="5D57B3A1" w14:textId="77777777" w:rsidR="00D14A1F" w:rsidRDefault="00D14A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2746F" w14:textId="77777777" w:rsidR="00D14A1F" w:rsidRDefault="00D14A1F"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98C9C" w14:textId="77777777" w:rsidR="00D14A1F" w:rsidRDefault="00D14A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E5A63" w14:textId="77777777" w:rsidR="00D14A1F" w:rsidRDefault="00D14A1F" w:rsidP="002139FD">
    <w:pPr>
      <w:pStyle w:val="Footer"/>
      <w:framePr w:wrap="around" w:vAnchor="text" w:hAnchor="page" w:x="5881" w:y="55"/>
      <w:jc w:val="center"/>
      <w:rPr>
        <w:rStyle w:val="PageNumber"/>
      </w:rPr>
    </w:pPr>
  </w:p>
  <w:p w14:paraId="1C1E6780" w14:textId="77777777" w:rsidR="00D14A1F" w:rsidRPr="00A11DEE" w:rsidRDefault="00D14A1F"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DDD4F" w14:textId="77777777" w:rsidR="00D14A1F" w:rsidRPr="00D412F2" w:rsidRDefault="00D14A1F"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9B5809">
      <w:rPr>
        <w:rStyle w:val="PageNumber"/>
        <w:noProof/>
      </w:rPr>
      <w:t>28</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71011B" w14:textId="77777777" w:rsidR="00D14A1F" w:rsidRDefault="00D14A1F"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7DD6">
      <w:rPr>
        <w:rStyle w:val="PageNumber"/>
        <w:noProof/>
      </w:rPr>
      <w:t>42</w:t>
    </w:r>
    <w:r>
      <w:rPr>
        <w:rStyle w:val="PageNumber"/>
      </w:rPr>
      <w:fldChar w:fldCharType="end"/>
    </w:r>
  </w:p>
  <w:p w14:paraId="36441B89" w14:textId="77777777" w:rsidR="00D14A1F" w:rsidRPr="00743538" w:rsidRDefault="00D14A1F"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036E997" w14:textId="77777777" w:rsidR="00D14A1F" w:rsidRDefault="00D14A1F">
      <w:r>
        <w:separator/>
      </w:r>
    </w:p>
    <w:p w14:paraId="65AC1880" w14:textId="77777777" w:rsidR="00D14A1F" w:rsidRDefault="00D14A1F"/>
  </w:footnote>
  <w:footnote w:type="continuationSeparator" w:id="0">
    <w:p w14:paraId="02C62422" w14:textId="77777777" w:rsidR="00D14A1F" w:rsidRDefault="00D14A1F">
      <w:r>
        <w:continuationSeparator/>
      </w:r>
    </w:p>
    <w:p w14:paraId="0664D69D" w14:textId="77777777" w:rsidR="00D14A1F" w:rsidRDefault="00D14A1F"/>
    <w:p w14:paraId="658A0998" w14:textId="77777777" w:rsidR="00D14A1F" w:rsidRDefault="00D14A1F"/>
    <w:p w14:paraId="7B9F04C4" w14:textId="77777777" w:rsidR="00D14A1F" w:rsidRDefault="00D14A1F"/>
    <w:p w14:paraId="1E86CE16" w14:textId="77777777" w:rsidR="00D14A1F" w:rsidRDefault="00D14A1F"/>
    <w:p w14:paraId="349CF7A3" w14:textId="77777777" w:rsidR="00D14A1F" w:rsidRDefault="00D14A1F"/>
    <w:p w14:paraId="04D4F34C" w14:textId="77777777" w:rsidR="00D14A1F" w:rsidRDefault="00D14A1F"/>
    <w:p w14:paraId="78865E3B" w14:textId="77777777" w:rsidR="00D14A1F" w:rsidRDefault="00D14A1F"/>
    <w:p w14:paraId="55DA0368" w14:textId="77777777" w:rsidR="00D14A1F" w:rsidRDefault="00D14A1F"/>
    <w:p w14:paraId="27C17DEE" w14:textId="77777777" w:rsidR="00D14A1F" w:rsidRDefault="00D14A1F"/>
    <w:p w14:paraId="4508E26F" w14:textId="77777777" w:rsidR="00D14A1F" w:rsidRDefault="00D14A1F"/>
    <w:p w14:paraId="00E3A767" w14:textId="77777777" w:rsidR="00D14A1F" w:rsidRDefault="00D14A1F"/>
  </w:footnote>
  <w:footnote w:type="continuationNotice" w:id="1">
    <w:p w14:paraId="7CFB98B3" w14:textId="77777777" w:rsidR="00D14A1F" w:rsidRDefault="00D14A1F"/>
    <w:p w14:paraId="5B1E1485" w14:textId="77777777" w:rsidR="00D14A1F" w:rsidRDefault="00D14A1F"/>
    <w:p w14:paraId="2C061825" w14:textId="77777777" w:rsidR="00D14A1F" w:rsidRDefault="00D14A1F"/>
    <w:p w14:paraId="00D91784" w14:textId="77777777" w:rsidR="00D14A1F" w:rsidRDefault="00D14A1F"/>
    <w:p w14:paraId="2367CECA" w14:textId="77777777" w:rsidR="00D14A1F" w:rsidRDefault="00D14A1F"/>
    <w:p w14:paraId="6074D8D3" w14:textId="77777777" w:rsidR="00D14A1F" w:rsidRDefault="00D14A1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9EC" w14:textId="77777777" w:rsidR="00D14A1F" w:rsidRDefault="00D14A1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25pt;height:9.25pt" o:bullet="t">
        <v:imagedata r:id="rId1" o:title="BD15135_"/>
      </v:shape>
    </w:pict>
  </w:numPicBullet>
  <w:abstractNum w:abstractNumId="0">
    <w:nsid w:val="FFFFFF7C"/>
    <w:multiLevelType w:val="singleLevel"/>
    <w:tmpl w:val="1CEE1D90"/>
    <w:lvl w:ilvl="0">
      <w:start w:val="1"/>
      <w:numFmt w:val="decimal"/>
      <w:lvlText w:val="%1."/>
      <w:lvlJc w:val="left"/>
      <w:pPr>
        <w:tabs>
          <w:tab w:val="num" w:pos="1492"/>
        </w:tabs>
        <w:ind w:left="1492" w:hanging="360"/>
      </w:pPr>
    </w:lvl>
  </w:abstractNum>
  <w:abstractNum w:abstractNumId="1">
    <w:nsid w:val="FFFFFF7D"/>
    <w:multiLevelType w:val="singleLevel"/>
    <w:tmpl w:val="BCF8FB6C"/>
    <w:lvl w:ilvl="0">
      <w:start w:val="1"/>
      <w:numFmt w:val="decimal"/>
      <w:lvlText w:val="%1."/>
      <w:lvlJc w:val="left"/>
      <w:pPr>
        <w:tabs>
          <w:tab w:val="num" w:pos="1209"/>
        </w:tabs>
        <w:ind w:left="1209" w:hanging="360"/>
      </w:pPr>
    </w:lvl>
  </w:abstractNum>
  <w:abstractNum w:abstractNumId="2">
    <w:nsid w:val="FFFFFF7E"/>
    <w:multiLevelType w:val="singleLevel"/>
    <w:tmpl w:val="DD22DC44"/>
    <w:lvl w:ilvl="0">
      <w:start w:val="1"/>
      <w:numFmt w:val="decimal"/>
      <w:lvlText w:val="%1."/>
      <w:lvlJc w:val="left"/>
      <w:pPr>
        <w:tabs>
          <w:tab w:val="num" w:pos="926"/>
        </w:tabs>
        <w:ind w:left="926" w:hanging="360"/>
      </w:pPr>
    </w:lvl>
  </w:abstractNum>
  <w:abstractNum w:abstractNumId="3">
    <w:nsid w:val="FFFFFF7F"/>
    <w:multiLevelType w:val="singleLevel"/>
    <w:tmpl w:val="7C4AB088"/>
    <w:lvl w:ilvl="0">
      <w:start w:val="1"/>
      <w:numFmt w:val="decimal"/>
      <w:lvlText w:val="%1."/>
      <w:lvlJc w:val="left"/>
      <w:pPr>
        <w:tabs>
          <w:tab w:val="num" w:pos="643"/>
        </w:tabs>
        <w:ind w:left="643" w:hanging="360"/>
      </w:pPr>
    </w:lvl>
  </w:abstractNum>
  <w:abstractNum w:abstractNumId="4">
    <w:nsid w:val="FFFFFF80"/>
    <w:multiLevelType w:val="singleLevel"/>
    <w:tmpl w:val="97F059F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048D1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44BE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D780B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6C1680"/>
    <w:lvl w:ilvl="0">
      <w:start w:val="1"/>
      <w:numFmt w:val="decimal"/>
      <w:lvlText w:val="%1."/>
      <w:lvlJc w:val="left"/>
      <w:pPr>
        <w:tabs>
          <w:tab w:val="num" w:pos="360"/>
        </w:tabs>
        <w:ind w:left="360" w:hanging="360"/>
      </w:pPr>
    </w:lvl>
  </w:abstractNum>
  <w:abstractNum w:abstractNumId="9">
    <w:nsid w:val="FFFFFF89"/>
    <w:multiLevelType w:val="singleLevel"/>
    <w:tmpl w:val="07384F66"/>
    <w:lvl w:ilvl="0">
      <w:start w:val="1"/>
      <w:numFmt w:val="bullet"/>
      <w:lvlText w:val=""/>
      <w:lvlJc w:val="left"/>
      <w:pPr>
        <w:tabs>
          <w:tab w:val="num" w:pos="360"/>
        </w:tabs>
        <w:ind w:left="360" w:hanging="360"/>
      </w:pPr>
      <w:rPr>
        <w:rFonts w:ascii="Symbol" w:hAnsi="Symbol" w:hint="default"/>
      </w:rPr>
    </w:lvl>
  </w:abstractNum>
  <w:abstractNum w:abstractNumId="10">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6C2766F"/>
    <w:multiLevelType w:val="multilevel"/>
    <w:tmpl w:val="11C6490C"/>
    <w:lvl w:ilvl="0">
      <w:start w:val="1"/>
      <w:numFmt w:val="decimal"/>
      <w:lvlText w:val="%1"/>
      <w:lvlJc w:val="left"/>
      <w:pPr>
        <w:tabs>
          <w:tab w:val="num" w:pos="113"/>
        </w:tabs>
        <w:ind w:left="0" w:firstLine="0"/>
      </w:pPr>
      <w:rPr>
        <w:rFonts w:hint="default"/>
      </w:rPr>
    </w:lvl>
    <w:lvl w:ilvl="1">
      <w:start w:val="1"/>
      <w:numFmt w:val="decimal"/>
      <w:lvlText w:val="2.%2"/>
      <w:lvlJc w:val="left"/>
      <w:pPr>
        <w:tabs>
          <w:tab w:val="num" w:pos="340"/>
        </w:tabs>
        <w:ind w:left="0" w:firstLine="0"/>
      </w:pPr>
      <w:rPr>
        <w:rFonts w:hint="default"/>
      </w:rPr>
    </w:lvl>
    <w:lvl w:ilvl="2">
      <w:start w:val="1"/>
      <w:numFmt w:val="decimal"/>
      <w:lvlText w:val="2.%2.%3"/>
      <w:lvlJc w:val="left"/>
      <w:pPr>
        <w:tabs>
          <w:tab w:val="num" w:pos="237"/>
        </w:tabs>
        <w:ind w:left="2505" w:hanging="2325"/>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2"/>
      <w:numFmt w:val="decimal"/>
      <w:lvlText w:val="%4.%2.%3.1"/>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3">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34B5F00"/>
    <w:multiLevelType w:val="hybridMultilevel"/>
    <w:tmpl w:val="75969C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1A0F7899"/>
    <w:multiLevelType w:val="hybridMultilevel"/>
    <w:tmpl w:val="BB181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22DF0DD9"/>
    <w:multiLevelType w:val="hybridMultilevel"/>
    <w:tmpl w:val="D0F86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2EE67397"/>
    <w:multiLevelType w:val="hybridMultilevel"/>
    <w:tmpl w:val="5EB47CA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3">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4">
    <w:nsid w:val="41046B7B"/>
    <w:multiLevelType w:val="hybridMultilevel"/>
    <w:tmpl w:val="1294F9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AFC4774"/>
    <w:multiLevelType w:val="multilevel"/>
    <w:tmpl w:val="E6CCCCE8"/>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9">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D507D7A"/>
    <w:multiLevelType w:val="hybridMultilevel"/>
    <w:tmpl w:val="177AF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1DC7D77"/>
    <w:multiLevelType w:val="hybridMultilevel"/>
    <w:tmpl w:val="B4B621EE"/>
    <w:lvl w:ilvl="0" w:tplc="52DC417C">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2">
    <w:nsid w:val="6C997DD1"/>
    <w:multiLevelType w:val="multilevel"/>
    <w:tmpl w:val="1F9E5C06"/>
    <w:lvl w:ilvl="0">
      <w:start w:val="1"/>
      <w:numFmt w:val="decimal"/>
      <w:lvlText w:val="%1"/>
      <w:lvlJc w:val="left"/>
      <w:pPr>
        <w:tabs>
          <w:tab w:val="num" w:pos="34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3">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9754A7B"/>
    <w:multiLevelType w:val="hybridMultilevel"/>
    <w:tmpl w:val="7DA6C466"/>
    <w:lvl w:ilvl="0" w:tplc="36D4F2FE">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8">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39">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EB94990"/>
    <w:multiLevelType w:val="hybridMultilevel"/>
    <w:tmpl w:val="A3A209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3"/>
  </w:num>
  <w:num w:numId="2">
    <w:abstractNumId w:val="17"/>
  </w:num>
  <w:num w:numId="3">
    <w:abstractNumId w:val="38"/>
  </w:num>
  <w:num w:numId="4">
    <w:abstractNumId w:val="12"/>
  </w:num>
  <w:num w:numId="5">
    <w:abstractNumId w:val="38"/>
    <w:lvlOverride w:ilvl="0">
      <w:startOverride w:val="1"/>
    </w:lvlOverride>
  </w:num>
  <w:num w:numId="6">
    <w:abstractNumId w:val="38"/>
    <w:lvlOverride w:ilvl="0">
      <w:startOverride w:val="1"/>
    </w:lvlOverride>
  </w:num>
  <w:num w:numId="7">
    <w:abstractNumId w:val="32"/>
  </w:num>
  <w:num w:numId="8">
    <w:abstractNumId w:val="31"/>
  </w:num>
  <w:num w:numId="9">
    <w:abstractNumId w:val="37"/>
  </w:num>
  <w:num w:numId="10">
    <w:abstractNumId w:val="9"/>
  </w:num>
  <w:num w:numId="11">
    <w:abstractNumId w:val="7"/>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6"/>
  </w:num>
  <w:num w:numId="20">
    <w:abstractNumId w:val="28"/>
  </w:num>
  <w:num w:numId="21">
    <w:abstractNumId w:val="22"/>
  </w:num>
  <w:num w:numId="22">
    <w:abstractNumId w:val="41"/>
  </w:num>
  <w:num w:numId="23">
    <w:abstractNumId w:val="16"/>
  </w:num>
  <w:num w:numId="24">
    <w:abstractNumId w:val="26"/>
  </w:num>
  <w:num w:numId="25">
    <w:abstractNumId w:val="39"/>
  </w:num>
  <w:num w:numId="26">
    <w:abstractNumId w:val="33"/>
  </w:num>
  <w:num w:numId="27">
    <w:abstractNumId w:val="13"/>
  </w:num>
  <w:num w:numId="28">
    <w:abstractNumId w:val="14"/>
  </w:num>
  <w:num w:numId="29">
    <w:abstractNumId w:val="15"/>
  </w:num>
  <w:num w:numId="30">
    <w:abstractNumId w:val="25"/>
  </w:num>
  <w:num w:numId="31">
    <w:abstractNumId w:val="34"/>
  </w:num>
  <w:num w:numId="32">
    <w:abstractNumId w:val="40"/>
  </w:num>
  <w:num w:numId="33">
    <w:abstractNumId w:val="20"/>
  </w:num>
  <w:num w:numId="34">
    <w:abstractNumId w:val="35"/>
  </w:num>
  <w:num w:numId="35">
    <w:abstractNumId w:val="29"/>
  </w:num>
  <w:num w:numId="36">
    <w:abstractNumId w:val="36"/>
  </w:num>
  <w:num w:numId="37">
    <w:abstractNumId w:val="27"/>
  </w:num>
  <w:num w:numId="38">
    <w:abstractNumId w:val="18"/>
  </w:num>
  <w:num w:numId="39">
    <w:abstractNumId w:val="10"/>
  </w:num>
  <w:num w:numId="40">
    <w:abstractNumId w:val="11"/>
  </w:num>
  <w:num w:numId="41">
    <w:abstractNumId w:val="21"/>
  </w:num>
  <w:num w:numId="42">
    <w:abstractNumId w:val="24"/>
  </w:num>
  <w:num w:numId="43">
    <w:abstractNumId w:val="19"/>
  </w:num>
  <w:num w:numId="44">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pt-BR" w:vendorID="1" w:dllVersion="513" w:checkStyle="1"/>
  <w:attachedTemplate r:id="rId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1DC9"/>
    <w:rsid w:val="00002457"/>
    <w:rsid w:val="0000479A"/>
    <w:rsid w:val="0000665E"/>
    <w:rsid w:val="00007DAB"/>
    <w:rsid w:val="00010864"/>
    <w:rsid w:val="00011177"/>
    <w:rsid w:val="000114F3"/>
    <w:rsid w:val="00011BF8"/>
    <w:rsid w:val="000124B0"/>
    <w:rsid w:val="00012D99"/>
    <w:rsid w:val="00015107"/>
    <w:rsid w:val="000157BA"/>
    <w:rsid w:val="00015B6A"/>
    <w:rsid w:val="0001675F"/>
    <w:rsid w:val="00020B02"/>
    <w:rsid w:val="00020B65"/>
    <w:rsid w:val="00020C51"/>
    <w:rsid w:val="00020D13"/>
    <w:rsid w:val="00021ACF"/>
    <w:rsid w:val="000229C1"/>
    <w:rsid w:val="00022C55"/>
    <w:rsid w:val="00022DE1"/>
    <w:rsid w:val="00023A92"/>
    <w:rsid w:val="00025189"/>
    <w:rsid w:val="000254C5"/>
    <w:rsid w:val="00025949"/>
    <w:rsid w:val="0002663A"/>
    <w:rsid w:val="00026813"/>
    <w:rsid w:val="00027516"/>
    <w:rsid w:val="00030242"/>
    <w:rsid w:val="0003085C"/>
    <w:rsid w:val="00030EAC"/>
    <w:rsid w:val="0003181C"/>
    <w:rsid w:val="00031D37"/>
    <w:rsid w:val="00033239"/>
    <w:rsid w:val="00033679"/>
    <w:rsid w:val="000339E0"/>
    <w:rsid w:val="00033CDE"/>
    <w:rsid w:val="00034158"/>
    <w:rsid w:val="000370D3"/>
    <w:rsid w:val="00037586"/>
    <w:rsid w:val="000401C7"/>
    <w:rsid w:val="000419AC"/>
    <w:rsid w:val="000429E8"/>
    <w:rsid w:val="00044AFE"/>
    <w:rsid w:val="00044FBE"/>
    <w:rsid w:val="00045C60"/>
    <w:rsid w:val="000465BD"/>
    <w:rsid w:val="000470C5"/>
    <w:rsid w:val="00047166"/>
    <w:rsid w:val="00047635"/>
    <w:rsid w:val="00047A5F"/>
    <w:rsid w:val="00050036"/>
    <w:rsid w:val="000525F5"/>
    <w:rsid w:val="00052BB4"/>
    <w:rsid w:val="00053100"/>
    <w:rsid w:val="000533EC"/>
    <w:rsid w:val="000541C9"/>
    <w:rsid w:val="00055B1C"/>
    <w:rsid w:val="00055CAE"/>
    <w:rsid w:val="00055DB6"/>
    <w:rsid w:val="00057C3D"/>
    <w:rsid w:val="000600BA"/>
    <w:rsid w:val="000611A4"/>
    <w:rsid w:val="0006172A"/>
    <w:rsid w:val="000649D3"/>
    <w:rsid w:val="0006519B"/>
    <w:rsid w:val="00066721"/>
    <w:rsid w:val="000670EA"/>
    <w:rsid w:val="00067A0D"/>
    <w:rsid w:val="00070BE1"/>
    <w:rsid w:val="00072719"/>
    <w:rsid w:val="000731C4"/>
    <w:rsid w:val="0007551F"/>
    <w:rsid w:val="0008122E"/>
    <w:rsid w:val="000812C0"/>
    <w:rsid w:val="0008144B"/>
    <w:rsid w:val="00083757"/>
    <w:rsid w:val="000855A7"/>
    <w:rsid w:val="00086A78"/>
    <w:rsid w:val="00087748"/>
    <w:rsid w:val="00087CD4"/>
    <w:rsid w:val="00090D31"/>
    <w:rsid w:val="00091A2C"/>
    <w:rsid w:val="00094023"/>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505F"/>
    <w:rsid w:val="000B5D8A"/>
    <w:rsid w:val="000C0C23"/>
    <w:rsid w:val="000C2993"/>
    <w:rsid w:val="000C3D24"/>
    <w:rsid w:val="000C568D"/>
    <w:rsid w:val="000C5E1C"/>
    <w:rsid w:val="000C7F6C"/>
    <w:rsid w:val="000D0084"/>
    <w:rsid w:val="000D0FC3"/>
    <w:rsid w:val="000D1FC3"/>
    <w:rsid w:val="000D258E"/>
    <w:rsid w:val="000D2921"/>
    <w:rsid w:val="000D2ECF"/>
    <w:rsid w:val="000D3163"/>
    <w:rsid w:val="000D39D3"/>
    <w:rsid w:val="000D45E2"/>
    <w:rsid w:val="000D4D46"/>
    <w:rsid w:val="000D7046"/>
    <w:rsid w:val="000E034D"/>
    <w:rsid w:val="000E1126"/>
    <w:rsid w:val="000E1563"/>
    <w:rsid w:val="000E2ECA"/>
    <w:rsid w:val="000E2FCA"/>
    <w:rsid w:val="000E33A0"/>
    <w:rsid w:val="000E3EC6"/>
    <w:rsid w:val="000E4BC4"/>
    <w:rsid w:val="000E5CB6"/>
    <w:rsid w:val="000E621B"/>
    <w:rsid w:val="000E6A42"/>
    <w:rsid w:val="000E6CA8"/>
    <w:rsid w:val="000E79C9"/>
    <w:rsid w:val="000F16FF"/>
    <w:rsid w:val="000F1AFA"/>
    <w:rsid w:val="000F2C66"/>
    <w:rsid w:val="000F3AC9"/>
    <w:rsid w:val="000F5CCC"/>
    <w:rsid w:val="000F6E31"/>
    <w:rsid w:val="001000DD"/>
    <w:rsid w:val="001002E6"/>
    <w:rsid w:val="00101364"/>
    <w:rsid w:val="00103110"/>
    <w:rsid w:val="00104519"/>
    <w:rsid w:val="00104767"/>
    <w:rsid w:val="00104D53"/>
    <w:rsid w:val="00105074"/>
    <w:rsid w:val="0010544D"/>
    <w:rsid w:val="00105AB6"/>
    <w:rsid w:val="00106D22"/>
    <w:rsid w:val="00107A20"/>
    <w:rsid w:val="00107E8F"/>
    <w:rsid w:val="00110815"/>
    <w:rsid w:val="00110A1F"/>
    <w:rsid w:val="00110C70"/>
    <w:rsid w:val="001115B2"/>
    <w:rsid w:val="0011207D"/>
    <w:rsid w:val="0011215A"/>
    <w:rsid w:val="001131A5"/>
    <w:rsid w:val="00113E64"/>
    <w:rsid w:val="00113FF7"/>
    <w:rsid w:val="00114712"/>
    <w:rsid w:val="001159C5"/>
    <w:rsid w:val="00117B67"/>
    <w:rsid w:val="0012008A"/>
    <w:rsid w:val="0012185F"/>
    <w:rsid w:val="00121C43"/>
    <w:rsid w:val="0012395F"/>
    <w:rsid w:val="001239A2"/>
    <w:rsid w:val="001241FF"/>
    <w:rsid w:val="00124AD1"/>
    <w:rsid w:val="00125BE5"/>
    <w:rsid w:val="001261AE"/>
    <w:rsid w:val="001262BD"/>
    <w:rsid w:val="00126E7D"/>
    <w:rsid w:val="00127898"/>
    <w:rsid w:val="0012795E"/>
    <w:rsid w:val="00127EC2"/>
    <w:rsid w:val="00131255"/>
    <w:rsid w:val="001313CA"/>
    <w:rsid w:val="0013318E"/>
    <w:rsid w:val="00133CFD"/>
    <w:rsid w:val="00134315"/>
    <w:rsid w:val="001348E6"/>
    <w:rsid w:val="00134E3D"/>
    <w:rsid w:val="00135EB8"/>
    <w:rsid w:val="00137325"/>
    <w:rsid w:val="001432DA"/>
    <w:rsid w:val="0014341A"/>
    <w:rsid w:val="00143988"/>
    <w:rsid w:val="001451DE"/>
    <w:rsid w:val="0014547B"/>
    <w:rsid w:val="00145D65"/>
    <w:rsid w:val="00145D74"/>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609"/>
    <w:rsid w:val="00172AE8"/>
    <w:rsid w:val="00173DDB"/>
    <w:rsid w:val="00176D49"/>
    <w:rsid w:val="00177B51"/>
    <w:rsid w:val="001813F4"/>
    <w:rsid w:val="00182247"/>
    <w:rsid w:val="00182392"/>
    <w:rsid w:val="00182620"/>
    <w:rsid w:val="0018468E"/>
    <w:rsid w:val="00184A7F"/>
    <w:rsid w:val="00185119"/>
    <w:rsid w:val="00185527"/>
    <w:rsid w:val="00185542"/>
    <w:rsid w:val="001859D6"/>
    <w:rsid w:val="00186E17"/>
    <w:rsid w:val="00187BBD"/>
    <w:rsid w:val="001905F3"/>
    <w:rsid w:val="0019221E"/>
    <w:rsid w:val="001926B4"/>
    <w:rsid w:val="00192DE5"/>
    <w:rsid w:val="0019427B"/>
    <w:rsid w:val="00194FDA"/>
    <w:rsid w:val="001960D0"/>
    <w:rsid w:val="00197D47"/>
    <w:rsid w:val="001A052C"/>
    <w:rsid w:val="001A1CAF"/>
    <w:rsid w:val="001A26B1"/>
    <w:rsid w:val="001A39D9"/>
    <w:rsid w:val="001A3D80"/>
    <w:rsid w:val="001A484B"/>
    <w:rsid w:val="001A6650"/>
    <w:rsid w:val="001B012A"/>
    <w:rsid w:val="001B20FA"/>
    <w:rsid w:val="001B3E4C"/>
    <w:rsid w:val="001B438C"/>
    <w:rsid w:val="001B4D94"/>
    <w:rsid w:val="001B52A7"/>
    <w:rsid w:val="001B6A37"/>
    <w:rsid w:val="001B7C9F"/>
    <w:rsid w:val="001C1E5A"/>
    <w:rsid w:val="001C20D2"/>
    <w:rsid w:val="001C2679"/>
    <w:rsid w:val="001C2BB7"/>
    <w:rsid w:val="001C414A"/>
    <w:rsid w:val="001C4261"/>
    <w:rsid w:val="001C48ED"/>
    <w:rsid w:val="001C5956"/>
    <w:rsid w:val="001C5B7B"/>
    <w:rsid w:val="001C6905"/>
    <w:rsid w:val="001C6C19"/>
    <w:rsid w:val="001D0F51"/>
    <w:rsid w:val="001D357E"/>
    <w:rsid w:val="001D3BE1"/>
    <w:rsid w:val="001D5154"/>
    <w:rsid w:val="001D6BAD"/>
    <w:rsid w:val="001D7EC5"/>
    <w:rsid w:val="001E0420"/>
    <w:rsid w:val="001E0592"/>
    <w:rsid w:val="001E0867"/>
    <w:rsid w:val="001E0BBE"/>
    <w:rsid w:val="001E0DBB"/>
    <w:rsid w:val="001E1516"/>
    <w:rsid w:val="001E2E5F"/>
    <w:rsid w:val="001E48F4"/>
    <w:rsid w:val="001E4CC3"/>
    <w:rsid w:val="001E60B4"/>
    <w:rsid w:val="001E6621"/>
    <w:rsid w:val="001E6BCF"/>
    <w:rsid w:val="001F00B7"/>
    <w:rsid w:val="001F3172"/>
    <w:rsid w:val="001F32C6"/>
    <w:rsid w:val="001F49AF"/>
    <w:rsid w:val="001F60B5"/>
    <w:rsid w:val="001F6BF6"/>
    <w:rsid w:val="00201341"/>
    <w:rsid w:val="00201468"/>
    <w:rsid w:val="00202D1E"/>
    <w:rsid w:val="00203332"/>
    <w:rsid w:val="002039C1"/>
    <w:rsid w:val="00204CD4"/>
    <w:rsid w:val="00204CD6"/>
    <w:rsid w:val="00205862"/>
    <w:rsid w:val="00206358"/>
    <w:rsid w:val="002069C1"/>
    <w:rsid w:val="002110CA"/>
    <w:rsid w:val="00211BB9"/>
    <w:rsid w:val="00212987"/>
    <w:rsid w:val="00212CB9"/>
    <w:rsid w:val="002139FD"/>
    <w:rsid w:val="00214267"/>
    <w:rsid w:val="0021479E"/>
    <w:rsid w:val="002148E8"/>
    <w:rsid w:val="00214D03"/>
    <w:rsid w:val="00216947"/>
    <w:rsid w:val="00216BFD"/>
    <w:rsid w:val="00221C7A"/>
    <w:rsid w:val="00221D47"/>
    <w:rsid w:val="002232D5"/>
    <w:rsid w:val="0022384B"/>
    <w:rsid w:val="00224E37"/>
    <w:rsid w:val="002252C8"/>
    <w:rsid w:val="002254E4"/>
    <w:rsid w:val="00226F0F"/>
    <w:rsid w:val="002305ED"/>
    <w:rsid w:val="00230C30"/>
    <w:rsid w:val="002316F8"/>
    <w:rsid w:val="002326FF"/>
    <w:rsid w:val="00233B52"/>
    <w:rsid w:val="00234AC2"/>
    <w:rsid w:val="0023594C"/>
    <w:rsid w:val="00235C20"/>
    <w:rsid w:val="00236C7B"/>
    <w:rsid w:val="00240C2A"/>
    <w:rsid w:val="00240FF6"/>
    <w:rsid w:val="0024137B"/>
    <w:rsid w:val="00241BEE"/>
    <w:rsid w:val="002425E9"/>
    <w:rsid w:val="00242774"/>
    <w:rsid w:val="00242905"/>
    <w:rsid w:val="002430D4"/>
    <w:rsid w:val="002438AC"/>
    <w:rsid w:val="002453D0"/>
    <w:rsid w:val="00245645"/>
    <w:rsid w:val="00245BA5"/>
    <w:rsid w:val="00245E5F"/>
    <w:rsid w:val="00246124"/>
    <w:rsid w:val="00246312"/>
    <w:rsid w:val="00246C50"/>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E6E"/>
    <w:rsid w:val="002600F5"/>
    <w:rsid w:val="00261897"/>
    <w:rsid w:val="00262D17"/>
    <w:rsid w:val="002639F8"/>
    <w:rsid w:val="00264B53"/>
    <w:rsid w:val="00264BFC"/>
    <w:rsid w:val="00265718"/>
    <w:rsid w:val="002662AD"/>
    <w:rsid w:val="002665BA"/>
    <w:rsid w:val="0026671C"/>
    <w:rsid w:val="00266A91"/>
    <w:rsid w:val="00267218"/>
    <w:rsid w:val="0027084C"/>
    <w:rsid w:val="00270877"/>
    <w:rsid w:val="00270D34"/>
    <w:rsid w:val="0027121A"/>
    <w:rsid w:val="00271390"/>
    <w:rsid w:val="0027212C"/>
    <w:rsid w:val="0027322F"/>
    <w:rsid w:val="002752D5"/>
    <w:rsid w:val="00275D01"/>
    <w:rsid w:val="00275ED0"/>
    <w:rsid w:val="002763E5"/>
    <w:rsid w:val="0027704C"/>
    <w:rsid w:val="0028033F"/>
    <w:rsid w:val="00280510"/>
    <w:rsid w:val="00280515"/>
    <w:rsid w:val="00281641"/>
    <w:rsid w:val="0028176C"/>
    <w:rsid w:val="002821C0"/>
    <w:rsid w:val="002830E7"/>
    <w:rsid w:val="00283C72"/>
    <w:rsid w:val="00284030"/>
    <w:rsid w:val="00284185"/>
    <w:rsid w:val="00284507"/>
    <w:rsid w:val="0028490D"/>
    <w:rsid w:val="002862CC"/>
    <w:rsid w:val="002874E0"/>
    <w:rsid w:val="00287A94"/>
    <w:rsid w:val="00287ECE"/>
    <w:rsid w:val="00291BB7"/>
    <w:rsid w:val="0029344D"/>
    <w:rsid w:val="0029358C"/>
    <w:rsid w:val="00293FC3"/>
    <w:rsid w:val="002941C5"/>
    <w:rsid w:val="002945D8"/>
    <w:rsid w:val="00296CFA"/>
    <w:rsid w:val="00297B5B"/>
    <w:rsid w:val="002A0DB8"/>
    <w:rsid w:val="002A112C"/>
    <w:rsid w:val="002A2ACC"/>
    <w:rsid w:val="002A305D"/>
    <w:rsid w:val="002A3C61"/>
    <w:rsid w:val="002A5027"/>
    <w:rsid w:val="002A5732"/>
    <w:rsid w:val="002A6D42"/>
    <w:rsid w:val="002A6D45"/>
    <w:rsid w:val="002B07C9"/>
    <w:rsid w:val="002B12BB"/>
    <w:rsid w:val="002B1D46"/>
    <w:rsid w:val="002B39C3"/>
    <w:rsid w:val="002B509D"/>
    <w:rsid w:val="002B5379"/>
    <w:rsid w:val="002B5A11"/>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5020"/>
    <w:rsid w:val="002D5E31"/>
    <w:rsid w:val="002D610F"/>
    <w:rsid w:val="002D65EF"/>
    <w:rsid w:val="002D6C72"/>
    <w:rsid w:val="002D75DC"/>
    <w:rsid w:val="002D7817"/>
    <w:rsid w:val="002D7FA2"/>
    <w:rsid w:val="002E0174"/>
    <w:rsid w:val="002E0DCA"/>
    <w:rsid w:val="002E238C"/>
    <w:rsid w:val="002E3082"/>
    <w:rsid w:val="002E32B0"/>
    <w:rsid w:val="002E47C3"/>
    <w:rsid w:val="002E4B2B"/>
    <w:rsid w:val="002E51BF"/>
    <w:rsid w:val="002E77D9"/>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1101"/>
    <w:rsid w:val="00302038"/>
    <w:rsid w:val="00302669"/>
    <w:rsid w:val="0030275D"/>
    <w:rsid w:val="00302B62"/>
    <w:rsid w:val="003037D2"/>
    <w:rsid w:val="00303B96"/>
    <w:rsid w:val="003045E0"/>
    <w:rsid w:val="003046AB"/>
    <w:rsid w:val="00305D8E"/>
    <w:rsid w:val="00310156"/>
    <w:rsid w:val="003105FE"/>
    <w:rsid w:val="00311832"/>
    <w:rsid w:val="00311BA0"/>
    <w:rsid w:val="00311D53"/>
    <w:rsid w:val="00312F1E"/>
    <w:rsid w:val="00314C66"/>
    <w:rsid w:val="0031574C"/>
    <w:rsid w:val="003157A3"/>
    <w:rsid w:val="003159BD"/>
    <w:rsid w:val="00316383"/>
    <w:rsid w:val="003165B3"/>
    <w:rsid w:val="0031679A"/>
    <w:rsid w:val="003177D7"/>
    <w:rsid w:val="00317F92"/>
    <w:rsid w:val="00321AA3"/>
    <w:rsid w:val="00321D6E"/>
    <w:rsid w:val="00322E9E"/>
    <w:rsid w:val="00323464"/>
    <w:rsid w:val="003245E0"/>
    <w:rsid w:val="00324798"/>
    <w:rsid w:val="00324F3F"/>
    <w:rsid w:val="0032525F"/>
    <w:rsid w:val="00327248"/>
    <w:rsid w:val="00327B73"/>
    <w:rsid w:val="00327BB0"/>
    <w:rsid w:val="00331488"/>
    <w:rsid w:val="0033169D"/>
    <w:rsid w:val="0033201E"/>
    <w:rsid w:val="00332FAA"/>
    <w:rsid w:val="0033317F"/>
    <w:rsid w:val="0033318D"/>
    <w:rsid w:val="0033405A"/>
    <w:rsid w:val="00334A1F"/>
    <w:rsid w:val="003354B5"/>
    <w:rsid w:val="00337ABC"/>
    <w:rsid w:val="00337E7F"/>
    <w:rsid w:val="0034188E"/>
    <w:rsid w:val="00342317"/>
    <w:rsid w:val="00342A8A"/>
    <w:rsid w:val="00342FC9"/>
    <w:rsid w:val="0034334F"/>
    <w:rsid w:val="0034343A"/>
    <w:rsid w:val="00344F67"/>
    <w:rsid w:val="00344F8F"/>
    <w:rsid w:val="0034508A"/>
    <w:rsid w:val="00345A41"/>
    <w:rsid w:val="00346157"/>
    <w:rsid w:val="00346335"/>
    <w:rsid w:val="003465F1"/>
    <w:rsid w:val="00346C1F"/>
    <w:rsid w:val="00346C43"/>
    <w:rsid w:val="003505F5"/>
    <w:rsid w:val="0035065F"/>
    <w:rsid w:val="00350A3E"/>
    <w:rsid w:val="00350C60"/>
    <w:rsid w:val="00350E23"/>
    <w:rsid w:val="00350E2A"/>
    <w:rsid w:val="00352501"/>
    <w:rsid w:val="00352CAE"/>
    <w:rsid w:val="00354531"/>
    <w:rsid w:val="003556D9"/>
    <w:rsid w:val="003557B7"/>
    <w:rsid w:val="00355881"/>
    <w:rsid w:val="003559AF"/>
    <w:rsid w:val="00355E8F"/>
    <w:rsid w:val="0035698A"/>
    <w:rsid w:val="00357EB7"/>
    <w:rsid w:val="003607F6"/>
    <w:rsid w:val="003609DB"/>
    <w:rsid w:val="00361A20"/>
    <w:rsid w:val="003631DD"/>
    <w:rsid w:val="003643F2"/>
    <w:rsid w:val="003663A9"/>
    <w:rsid w:val="00370D7A"/>
    <w:rsid w:val="003714BD"/>
    <w:rsid w:val="0037170D"/>
    <w:rsid w:val="00371776"/>
    <w:rsid w:val="003720E5"/>
    <w:rsid w:val="0037242C"/>
    <w:rsid w:val="0037287B"/>
    <w:rsid w:val="00372930"/>
    <w:rsid w:val="003729CF"/>
    <w:rsid w:val="0037420B"/>
    <w:rsid w:val="003746E7"/>
    <w:rsid w:val="00374A11"/>
    <w:rsid w:val="0037531A"/>
    <w:rsid w:val="0037566C"/>
    <w:rsid w:val="00375799"/>
    <w:rsid w:val="003758C4"/>
    <w:rsid w:val="00375C56"/>
    <w:rsid w:val="00376FE2"/>
    <w:rsid w:val="00377C62"/>
    <w:rsid w:val="00380D50"/>
    <w:rsid w:val="00384A5C"/>
    <w:rsid w:val="00384AFB"/>
    <w:rsid w:val="00385B33"/>
    <w:rsid w:val="0038616D"/>
    <w:rsid w:val="003867AA"/>
    <w:rsid w:val="00387869"/>
    <w:rsid w:val="00387ECC"/>
    <w:rsid w:val="00390BB7"/>
    <w:rsid w:val="00390BC9"/>
    <w:rsid w:val="00391D89"/>
    <w:rsid w:val="00393659"/>
    <w:rsid w:val="003937CD"/>
    <w:rsid w:val="0039515D"/>
    <w:rsid w:val="003A0E6E"/>
    <w:rsid w:val="003A1CB6"/>
    <w:rsid w:val="003A2B07"/>
    <w:rsid w:val="003A4408"/>
    <w:rsid w:val="003A49B3"/>
    <w:rsid w:val="003A5055"/>
    <w:rsid w:val="003A5448"/>
    <w:rsid w:val="003A7D46"/>
    <w:rsid w:val="003A7E85"/>
    <w:rsid w:val="003B2976"/>
    <w:rsid w:val="003B2A4B"/>
    <w:rsid w:val="003B2CA6"/>
    <w:rsid w:val="003B3885"/>
    <w:rsid w:val="003B4396"/>
    <w:rsid w:val="003B48BB"/>
    <w:rsid w:val="003B6C42"/>
    <w:rsid w:val="003B73CB"/>
    <w:rsid w:val="003C0A9F"/>
    <w:rsid w:val="003C13C3"/>
    <w:rsid w:val="003C166E"/>
    <w:rsid w:val="003C2373"/>
    <w:rsid w:val="003C2D01"/>
    <w:rsid w:val="003C5710"/>
    <w:rsid w:val="003C5791"/>
    <w:rsid w:val="003C637C"/>
    <w:rsid w:val="003C6AE0"/>
    <w:rsid w:val="003C6EB5"/>
    <w:rsid w:val="003C70F4"/>
    <w:rsid w:val="003D0A65"/>
    <w:rsid w:val="003D39B4"/>
    <w:rsid w:val="003D4948"/>
    <w:rsid w:val="003D5365"/>
    <w:rsid w:val="003D5960"/>
    <w:rsid w:val="003D5D0D"/>
    <w:rsid w:val="003D604B"/>
    <w:rsid w:val="003D68DD"/>
    <w:rsid w:val="003E1736"/>
    <w:rsid w:val="003E2153"/>
    <w:rsid w:val="003E21C9"/>
    <w:rsid w:val="003E2375"/>
    <w:rsid w:val="003E24F4"/>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3F7D5C"/>
    <w:rsid w:val="00401CDB"/>
    <w:rsid w:val="00402E42"/>
    <w:rsid w:val="00403296"/>
    <w:rsid w:val="00403A46"/>
    <w:rsid w:val="004056FD"/>
    <w:rsid w:val="00405CD6"/>
    <w:rsid w:val="004060D9"/>
    <w:rsid w:val="004071BB"/>
    <w:rsid w:val="00407233"/>
    <w:rsid w:val="004103B3"/>
    <w:rsid w:val="00411054"/>
    <w:rsid w:val="004119A2"/>
    <w:rsid w:val="00411C4E"/>
    <w:rsid w:val="00412B32"/>
    <w:rsid w:val="004134DF"/>
    <w:rsid w:val="0041447F"/>
    <w:rsid w:val="004157B9"/>
    <w:rsid w:val="00415DC2"/>
    <w:rsid w:val="00415E53"/>
    <w:rsid w:val="00417DD6"/>
    <w:rsid w:val="00420742"/>
    <w:rsid w:val="00422033"/>
    <w:rsid w:val="0042238E"/>
    <w:rsid w:val="00424115"/>
    <w:rsid w:val="0042424A"/>
    <w:rsid w:val="00424AB8"/>
    <w:rsid w:val="00425447"/>
    <w:rsid w:val="00425DA1"/>
    <w:rsid w:val="00426FDB"/>
    <w:rsid w:val="004273B0"/>
    <w:rsid w:val="004276C5"/>
    <w:rsid w:val="00431476"/>
    <w:rsid w:val="00431C6C"/>
    <w:rsid w:val="004324CB"/>
    <w:rsid w:val="00432A38"/>
    <w:rsid w:val="0043393D"/>
    <w:rsid w:val="004344C9"/>
    <w:rsid w:val="00435CB3"/>
    <w:rsid w:val="004371E7"/>
    <w:rsid w:val="00437411"/>
    <w:rsid w:val="00437C0D"/>
    <w:rsid w:val="00437EBF"/>
    <w:rsid w:val="00440D1D"/>
    <w:rsid w:val="0044130B"/>
    <w:rsid w:val="00441791"/>
    <w:rsid w:val="00443293"/>
    <w:rsid w:val="00443B3D"/>
    <w:rsid w:val="004444CC"/>
    <w:rsid w:val="00444C37"/>
    <w:rsid w:val="00445538"/>
    <w:rsid w:val="0044612A"/>
    <w:rsid w:val="0044615B"/>
    <w:rsid w:val="0044677E"/>
    <w:rsid w:val="0044707E"/>
    <w:rsid w:val="0045006C"/>
    <w:rsid w:val="00450115"/>
    <w:rsid w:val="00451655"/>
    <w:rsid w:val="00453C50"/>
    <w:rsid w:val="00453EC7"/>
    <w:rsid w:val="00454444"/>
    <w:rsid w:val="00455737"/>
    <w:rsid w:val="0045593C"/>
    <w:rsid w:val="004560D1"/>
    <w:rsid w:val="00456C25"/>
    <w:rsid w:val="00456DAD"/>
    <w:rsid w:val="0046173E"/>
    <w:rsid w:val="004620CD"/>
    <w:rsid w:val="00462130"/>
    <w:rsid w:val="0046238A"/>
    <w:rsid w:val="00464BD9"/>
    <w:rsid w:val="004654DF"/>
    <w:rsid w:val="004658AE"/>
    <w:rsid w:val="0047021D"/>
    <w:rsid w:val="00471BE3"/>
    <w:rsid w:val="00472427"/>
    <w:rsid w:val="00472E55"/>
    <w:rsid w:val="00473583"/>
    <w:rsid w:val="004735F0"/>
    <w:rsid w:val="0047490F"/>
    <w:rsid w:val="00475706"/>
    <w:rsid w:val="0047609A"/>
    <w:rsid w:val="0048159B"/>
    <w:rsid w:val="00482C7A"/>
    <w:rsid w:val="004834B2"/>
    <w:rsid w:val="00483EFC"/>
    <w:rsid w:val="00484A93"/>
    <w:rsid w:val="00486816"/>
    <w:rsid w:val="00486DB4"/>
    <w:rsid w:val="00486EF7"/>
    <w:rsid w:val="004878A4"/>
    <w:rsid w:val="00490504"/>
    <w:rsid w:val="004908CB"/>
    <w:rsid w:val="004910F9"/>
    <w:rsid w:val="00491950"/>
    <w:rsid w:val="00492111"/>
    <w:rsid w:val="0049386D"/>
    <w:rsid w:val="00494D2A"/>
    <w:rsid w:val="00494FE7"/>
    <w:rsid w:val="00495430"/>
    <w:rsid w:val="004960AC"/>
    <w:rsid w:val="00496108"/>
    <w:rsid w:val="004A08CA"/>
    <w:rsid w:val="004A2CBE"/>
    <w:rsid w:val="004A32DB"/>
    <w:rsid w:val="004A3C47"/>
    <w:rsid w:val="004A4A37"/>
    <w:rsid w:val="004A7126"/>
    <w:rsid w:val="004A7834"/>
    <w:rsid w:val="004A7974"/>
    <w:rsid w:val="004B032A"/>
    <w:rsid w:val="004B05DB"/>
    <w:rsid w:val="004B0797"/>
    <w:rsid w:val="004B2282"/>
    <w:rsid w:val="004B307F"/>
    <w:rsid w:val="004B39A0"/>
    <w:rsid w:val="004B45DD"/>
    <w:rsid w:val="004B5B4C"/>
    <w:rsid w:val="004B5F84"/>
    <w:rsid w:val="004B6449"/>
    <w:rsid w:val="004B6DEF"/>
    <w:rsid w:val="004B704B"/>
    <w:rsid w:val="004B70AC"/>
    <w:rsid w:val="004B7E93"/>
    <w:rsid w:val="004C011A"/>
    <w:rsid w:val="004C037A"/>
    <w:rsid w:val="004C0A1F"/>
    <w:rsid w:val="004C0CAB"/>
    <w:rsid w:val="004C1DEB"/>
    <w:rsid w:val="004C3D7C"/>
    <w:rsid w:val="004C40AE"/>
    <w:rsid w:val="004C4561"/>
    <w:rsid w:val="004C50A0"/>
    <w:rsid w:val="004C5326"/>
    <w:rsid w:val="004C5AEB"/>
    <w:rsid w:val="004C5FDF"/>
    <w:rsid w:val="004C78A8"/>
    <w:rsid w:val="004C7C21"/>
    <w:rsid w:val="004D1B24"/>
    <w:rsid w:val="004D1D7A"/>
    <w:rsid w:val="004D267C"/>
    <w:rsid w:val="004D292A"/>
    <w:rsid w:val="004D342D"/>
    <w:rsid w:val="004D38E4"/>
    <w:rsid w:val="004D41E3"/>
    <w:rsid w:val="004D4F5D"/>
    <w:rsid w:val="004D65CB"/>
    <w:rsid w:val="004D6A17"/>
    <w:rsid w:val="004E2FAC"/>
    <w:rsid w:val="004E3114"/>
    <w:rsid w:val="004E41DD"/>
    <w:rsid w:val="004E41E4"/>
    <w:rsid w:val="004E451C"/>
    <w:rsid w:val="004E56E3"/>
    <w:rsid w:val="004E667F"/>
    <w:rsid w:val="004F10B6"/>
    <w:rsid w:val="004F187C"/>
    <w:rsid w:val="004F204C"/>
    <w:rsid w:val="004F291E"/>
    <w:rsid w:val="004F2A06"/>
    <w:rsid w:val="004F4E63"/>
    <w:rsid w:val="004F516D"/>
    <w:rsid w:val="004F597F"/>
    <w:rsid w:val="004F5D4E"/>
    <w:rsid w:val="004F6670"/>
    <w:rsid w:val="004F6A42"/>
    <w:rsid w:val="004F6BDF"/>
    <w:rsid w:val="005030D9"/>
    <w:rsid w:val="00503FE3"/>
    <w:rsid w:val="00504A1B"/>
    <w:rsid w:val="00504F4F"/>
    <w:rsid w:val="0050589A"/>
    <w:rsid w:val="00506083"/>
    <w:rsid w:val="00506C9B"/>
    <w:rsid w:val="0051033C"/>
    <w:rsid w:val="005110CF"/>
    <w:rsid w:val="0051142B"/>
    <w:rsid w:val="00511E8F"/>
    <w:rsid w:val="00512F92"/>
    <w:rsid w:val="00513AF7"/>
    <w:rsid w:val="00514790"/>
    <w:rsid w:val="005157BF"/>
    <w:rsid w:val="005176F6"/>
    <w:rsid w:val="00517B2B"/>
    <w:rsid w:val="00517C16"/>
    <w:rsid w:val="00517FFC"/>
    <w:rsid w:val="00520EE3"/>
    <w:rsid w:val="00522E88"/>
    <w:rsid w:val="00523119"/>
    <w:rsid w:val="00523C35"/>
    <w:rsid w:val="0052448C"/>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56C6"/>
    <w:rsid w:val="00535DBB"/>
    <w:rsid w:val="005363A3"/>
    <w:rsid w:val="0053732A"/>
    <w:rsid w:val="00537BCB"/>
    <w:rsid w:val="00542137"/>
    <w:rsid w:val="0054380E"/>
    <w:rsid w:val="00544701"/>
    <w:rsid w:val="00545221"/>
    <w:rsid w:val="00547AA5"/>
    <w:rsid w:val="00550A07"/>
    <w:rsid w:val="00551DE9"/>
    <w:rsid w:val="00553323"/>
    <w:rsid w:val="00553603"/>
    <w:rsid w:val="00553A7F"/>
    <w:rsid w:val="0055439C"/>
    <w:rsid w:val="00554EA2"/>
    <w:rsid w:val="00555060"/>
    <w:rsid w:val="005557F1"/>
    <w:rsid w:val="005564B5"/>
    <w:rsid w:val="005571B2"/>
    <w:rsid w:val="0055779C"/>
    <w:rsid w:val="00562E78"/>
    <w:rsid w:val="00563561"/>
    <w:rsid w:val="00564201"/>
    <w:rsid w:val="00565A74"/>
    <w:rsid w:val="00565C5D"/>
    <w:rsid w:val="00565D8C"/>
    <w:rsid w:val="00566ABA"/>
    <w:rsid w:val="00566E31"/>
    <w:rsid w:val="00567910"/>
    <w:rsid w:val="00567D95"/>
    <w:rsid w:val="00570397"/>
    <w:rsid w:val="005703F1"/>
    <w:rsid w:val="00571483"/>
    <w:rsid w:val="00572D12"/>
    <w:rsid w:val="005736EB"/>
    <w:rsid w:val="005751AD"/>
    <w:rsid w:val="005756AD"/>
    <w:rsid w:val="00575BAD"/>
    <w:rsid w:val="00576E7D"/>
    <w:rsid w:val="00577EB5"/>
    <w:rsid w:val="00581D8B"/>
    <w:rsid w:val="00582DDC"/>
    <w:rsid w:val="0058602A"/>
    <w:rsid w:val="0058630B"/>
    <w:rsid w:val="00586597"/>
    <w:rsid w:val="005913CF"/>
    <w:rsid w:val="005920A9"/>
    <w:rsid w:val="00592416"/>
    <w:rsid w:val="005927C1"/>
    <w:rsid w:val="00594020"/>
    <w:rsid w:val="0059476E"/>
    <w:rsid w:val="005950C4"/>
    <w:rsid w:val="005960E1"/>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BB2"/>
    <w:rsid w:val="005C61B9"/>
    <w:rsid w:val="005C699F"/>
    <w:rsid w:val="005C69C5"/>
    <w:rsid w:val="005C6AB4"/>
    <w:rsid w:val="005C7762"/>
    <w:rsid w:val="005C7EA9"/>
    <w:rsid w:val="005C7F6C"/>
    <w:rsid w:val="005D057A"/>
    <w:rsid w:val="005D0BCB"/>
    <w:rsid w:val="005D0E47"/>
    <w:rsid w:val="005D251B"/>
    <w:rsid w:val="005D258C"/>
    <w:rsid w:val="005D2F47"/>
    <w:rsid w:val="005D3A71"/>
    <w:rsid w:val="005D49D4"/>
    <w:rsid w:val="005D5248"/>
    <w:rsid w:val="005D5DC8"/>
    <w:rsid w:val="005D63D4"/>
    <w:rsid w:val="005D6C00"/>
    <w:rsid w:val="005D6CAD"/>
    <w:rsid w:val="005D7024"/>
    <w:rsid w:val="005D7BA7"/>
    <w:rsid w:val="005D7D3A"/>
    <w:rsid w:val="005D7F97"/>
    <w:rsid w:val="005E09D1"/>
    <w:rsid w:val="005E141C"/>
    <w:rsid w:val="005E2CD0"/>
    <w:rsid w:val="005E3BD6"/>
    <w:rsid w:val="005E4136"/>
    <w:rsid w:val="005E4405"/>
    <w:rsid w:val="005E45AF"/>
    <w:rsid w:val="005E47DF"/>
    <w:rsid w:val="005E52C4"/>
    <w:rsid w:val="005E5682"/>
    <w:rsid w:val="005E5F7D"/>
    <w:rsid w:val="005F011A"/>
    <w:rsid w:val="005F3C98"/>
    <w:rsid w:val="005F45CA"/>
    <w:rsid w:val="005F46AA"/>
    <w:rsid w:val="005F47A1"/>
    <w:rsid w:val="005F567B"/>
    <w:rsid w:val="005F64F2"/>
    <w:rsid w:val="005F7797"/>
    <w:rsid w:val="005F7F04"/>
    <w:rsid w:val="0060088E"/>
    <w:rsid w:val="006020B3"/>
    <w:rsid w:val="00602E9C"/>
    <w:rsid w:val="00603479"/>
    <w:rsid w:val="00604058"/>
    <w:rsid w:val="00604C46"/>
    <w:rsid w:val="00604E24"/>
    <w:rsid w:val="006055F2"/>
    <w:rsid w:val="00605C1D"/>
    <w:rsid w:val="00606129"/>
    <w:rsid w:val="00607FB0"/>
    <w:rsid w:val="00611721"/>
    <w:rsid w:val="0061173B"/>
    <w:rsid w:val="0061267E"/>
    <w:rsid w:val="0061528E"/>
    <w:rsid w:val="00615DF3"/>
    <w:rsid w:val="0061621E"/>
    <w:rsid w:val="0061628D"/>
    <w:rsid w:val="00620428"/>
    <w:rsid w:val="0062148B"/>
    <w:rsid w:val="00621D9C"/>
    <w:rsid w:val="006224A0"/>
    <w:rsid w:val="00622582"/>
    <w:rsid w:val="00622E4F"/>
    <w:rsid w:val="00623CD0"/>
    <w:rsid w:val="00623D3D"/>
    <w:rsid w:val="006252BE"/>
    <w:rsid w:val="00625676"/>
    <w:rsid w:val="006258EB"/>
    <w:rsid w:val="0062630D"/>
    <w:rsid w:val="0062758E"/>
    <w:rsid w:val="00627644"/>
    <w:rsid w:val="0062765F"/>
    <w:rsid w:val="00630775"/>
    <w:rsid w:val="00630CD4"/>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59BA"/>
    <w:rsid w:val="00656527"/>
    <w:rsid w:val="00657767"/>
    <w:rsid w:val="0065782E"/>
    <w:rsid w:val="00660BBA"/>
    <w:rsid w:val="00660CEA"/>
    <w:rsid w:val="00662B84"/>
    <w:rsid w:val="00662F2B"/>
    <w:rsid w:val="00664C7E"/>
    <w:rsid w:val="00664EFB"/>
    <w:rsid w:val="00666353"/>
    <w:rsid w:val="00666BB9"/>
    <w:rsid w:val="006679DE"/>
    <w:rsid w:val="00667C03"/>
    <w:rsid w:val="006718D3"/>
    <w:rsid w:val="00672647"/>
    <w:rsid w:val="00672ADA"/>
    <w:rsid w:val="00673975"/>
    <w:rsid w:val="00674CB3"/>
    <w:rsid w:val="0067501C"/>
    <w:rsid w:val="00675162"/>
    <w:rsid w:val="0067598F"/>
    <w:rsid w:val="00675B9C"/>
    <w:rsid w:val="00676E84"/>
    <w:rsid w:val="00677F12"/>
    <w:rsid w:val="00681100"/>
    <w:rsid w:val="00682102"/>
    <w:rsid w:val="00682674"/>
    <w:rsid w:val="006842DD"/>
    <w:rsid w:val="0068466B"/>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F2C"/>
    <w:rsid w:val="006A64D1"/>
    <w:rsid w:val="006A6F82"/>
    <w:rsid w:val="006A725E"/>
    <w:rsid w:val="006A7A23"/>
    <w:rsid w:val="006B157F"/>
    <w:rsid w:val="006B15CC"/>
    <w:rsid w:val="006B262E"/>
    <w:rsid w:val="006B2D4E"/>
    <w:rsid w:val="006B40A3"/>
    <w:rsid w:val="006B7036"/>
    <w:rsid w:val="006B7858"/>
    <w:rsid w:val="006B7C3A"/>
    <w:rsid w:val="006C0211"/>
    <w:rsid w:val="006C12B1"/>
    <w:rsid w:val="006C1AA9"/>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35D"/>
    <w:rsid w:val="006E05BA"/>
    <w:rsid w:val="006E0815"/>
    <w:rsid w:val="006E0C56"/>
    <w:rsid w:val="006E11E8"/>
    <w:rsid w:val="006E1D4D"/>
    <w:rsid w:val="006E31C0"/>
    <w:rsid w:val="006E3760"/>
    <w:rsid w:val="006E4268"/>
    <w:rsid w:val="006E5635"/>
    <w:rsid w:val="006E5A61"/>
    <w:rsid w:val="006E6492"/>
    <w:rsid w:val="006E6A33"/>
    <w:rsid w:val="006E7028"/>
    <w:rsid w:val="006E7070"/>
    <w:rsid w:val="006E7700"/>
    <w:rsid w:val="006F0C5F"/>
    <w:rsid w:val="006F23B8"/>
    <w:rsid w:val="006F2F08"/>
    <w:rsid w:val="006F3AA5"/>
    <w:rsid w:val="006F5E48"/>
    <w:rsid w:val="00700821"/>
    <w:rsid w:val="0070146A"/>
    <w:rsid w:val="00702453"/>
    <w:rsid w:val="00702D4B"/>
    <w:rsid w:val="007035DA"/>
    <w:rsid w:val="00703628"/>
    <w:rsid w:val="00703E61"/>
    <w:rsid w:val="00704FB1"/>
    <w:rsid w:val="0070555B"/>
    <w:rsid w:val="00705B5F"/>
    <w:rsid w:val="00705E00"/>
    <w:rsid w:val="007077D3"/>
    <w:rsid w:val="00711A6B"/>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5B2"/>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33A5"/>
    <w:rsid w:val="00733E70"/>
    <w:rsid w:val="00734010"/>
    <w:rsid w:val="00735080"/>
    <w:rsid w:val="00735346"/>
    <w:rsid w:val="0073753B"/>
    <w:rsid w:val="0074078C"/>
    <w:rsid w:val="00740B21"/>
    <w:rsid w:val="00741336"/>
    <w:rsid w:val="007418BF"/>
    <w:rsid w:val="00741DD4"/>
    <w:rsid w:val="00741E5D"/>
    <w:rsid w:val="00743538"/>
    <w:rsid w:val="00744635"/>
    <w:rsid w:val="0074503C"/>
    <w:rsid w:val="00745CE7"/>
    <w:rsid w:val="00745E3F"/>
    <w:rsid w:val="00747FD5"/>
    <w:rsid w:val="00751730"/>
    <w:rsid w:val="00753096"/>
    <w:rsid w:val="007546C3"/>
    <w:rsid w:val="007571E0"/>
    <w:rsid w:val="00757979"/>
    <w:rsid w:val="0076067D"/>
    <w:rsid w:val="00760DDB"/>
    <w:rsid w:val="007614B0"/>
    <w:rsid w:val="00761C48"/>
    <w:rsid w:val="00761D05"/>
    <w:rsid w:val="00761D95"/>
    <w:rsid w:val="00762145"/>
    <w:rsid w:val="007643E2"/>
    <w:rsid w:val="00764B85"/>
    <w:rsid w:val="0076574C"/>
    <w:rsid w:val="00767C5F"/>
    <w:rsid w:val="00770DB2"/>
    <w:rsid w:val="007710D4"/>
    <w:rsid w:val="00771273"/>
    <w:rsid w:val="007715C4"/>
    <w:rsid w:val="00771C92"/>
    <w:rsid w:val="007731B2"/>
    <w:rsid w:val="00774133"/>
    <w:rsid w:val="007755EF"/>
    <w:rsid w:val="00775693"/>
    <w:rsid w:val="0077651B"/>
    <w:rsid w:val="007766A7"/>
    <w:rsid w:val="0077734C"/>
    <w:rsid w:val="00781DDD"/>
    <w:rsid w:val="00782F3D"/>
    <w:rsid w:val="007839FC"/>
    <w:rsid w:val="007864E2"/>
    <w:rsid w:val="00787250"/>
    <w:rsid w:val="007906A1"/>
    <w:rsid w:val="00790EF4"/>
    <w:rsid w:val="00791E4A"/>
    <w:rsid w:val="0079209A"/>
    <w:rsid w:val="007922C4"/>
    <w:rsid w:val="00792325"/>
    <w:rsid w:val="007926B1"/>
    <w:rsid w:val="00792914"/>
    <w:rsid w:val="00792E4A"/>
    <w:rsid w:val="00792E96"/>
    <w:rsid w:val="00794AF2"/>
    <w:rsid w:val="007950E0"/>
    <w:rsid w:val="007956FC"/>
    <w:rsid w:val="007974B2"/>
    <w:rsid w:val="007A0C9F"/>
    <w:rsid w:val="007A116E"/>
    <w:rsid w:val="007A28EB"/>
    <w:rsid w:val="007A3DD1"/>
    <w:rsid w:val="007A44C7"/>
    <w:rsid w:val="007A4A44"/>
    <w:rsid w:val="007A5AA5"/>
    <w:rsid w:val="007A5C1A"/>
    <w:rsid w:val="007A5D2D"/>
    <w:rsid w:val="007A6A30"/>
    <w:rsid w:val="007A7239"/>
    <w:rsid w:val="007B04DC"/>
    <w:rsid w:val="007B0DE5"/>
    <w:rsid w:val="007B17CA"/>
    <w:rsid w:val="007B1FDA"/>
    <w:rsid w:val="007B36C7"/>
    <w:rsid w:val="007B38BF"/>
    <w:rsid w:val="007B5C4F"/>
    <w:rsid w:val="007B79D3"/>
    <w:rsid w:val="007C03BD"/>
    <w:rsid w:val="007C175C"/>
    <w:rsid w:val="007C1B93"/>
    <w:rsid w:val="007C2FC9"/>
    <w:rsid w:val="007C34D7"/>
    <w:rsid w:val="007C3C86"/>
    <w:rsid w:val="007C4756"/>
    <w:rsid w:val="007C4CC4"/>
    <w:rsid w:val="007C548B"/>
    <w:rsid w:val="007C5D01"/>
    <w:rsid w:val="007C6FE7"/>
    <w:rsid w:val="007C74CD"/>
    <w:rsid w:val="007C7C0F"/>
    <w:rsid w:val="007C7E47"/>
    <w:rsid w:val="007D3422"/>
    <w:rsid w:val="007D3B55"/>
    <w:rsid w:val="007D4685"/>
    <w:rsid w:val="007D58A7"/>
    <w:rsid w:val="007D58B5"/>
    <w:rsid w:val="007D5A93"/>
    <w:rsid w:val="007D6BD6"/>
    <w:rsid w:val="007D6E10"/>
    <w:rsid w:val="007D7927"/>
    <w:rsid w:val="007E0AA0"/>
    <w:rsid w:val="007E265E"/>
    <w:rsid w:val="007E645C"/>
    <w:rsid w:val="007E6788"/>
    <w:rsid w:val="007E6795"/>
    <w:rsid w:val="007E6AEB"/>
    <w:rsid w:val="007E79B9"/>
    <w:rsid w:val="007E7A1A"/>
    <w:rsid w:val="007F1B0F"/>
    <w:rsid w:val="007F1D7A"/>
    <w:rsid w:val="007F2C33"/>
    <w:rsid w:val="007F3001"/>
    <w:rsid w:val="007F40C9"/>
    <w:rsid w:val="007F43C3"/>
    <w:rsid w:val="007F449A"/>
    <w:rsid w:val="007F4940"/>
    <w:rsid w:val="007F5A96"/>
    <w:rsid w:val="007F7968"/>
    <w:rsid w:val="00800764"/>
    <w:rsid w:val="00801055"/>
    <w:rsid w:val="0080125A"/>
    <w:rsid w:val="00803AFB"/>
    <w:rsid w:val="00803B92"/>
    <w:rsid w:val="00805BBC"/>
    <w:rsid w:val="00805CF5"/>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20048"/>
    <w:rsid w:val="00823F27"/>
    <w:rsid w:val="00826314"/>
    <w:rsid w:val="0082796B"/>
    <w:rsid w:val="00827A74"/>
    <w:rsid w:val="0083065B"/>
    <w:rsid w:val="008319FC"/>
    <w:rsid w:val="00831EB3"/>
    <w:rsid w:val="0083298B"/>
    <w:rsid w:val="00833934"/>
    <w:rsid w:val="008347FB"/>
    <w:rsid w:val="008359A5"/>
    <w:rsid w:val="00835F56"/>
    <w:rsid w:val="00836987"/>
    <w:rsid w:val="008369A2"/>
    <w:rsid w:val="00836AE5"/>
    <w:rsid w:val="00836CE0"/>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CCE"/>
    <w:rsid w:val="0085062B"/>
    <w:rsid w:val="00850A2A"/>
    <w:rsid w:val="00850D3A"/>
    <w:rsid w:val="00850EEB"/>
    <w:rsid w:val="008512D5"/>
    <w:rsid w:val="00851364"/>
    <w:rsid w:val="0085137B"/>
    <w:rsid w:val="00852E2F"/>
    <w:rsid w:val="0085394A"/>
    <w:rsid w:val="00853AE5"/>
    <w:rsid w:val="00855B43"/>
    <w:rsid w:val="00856020"/>
    <w:rsid w:val="00857435"/>
    <w:rsid w:val="00860006"/>
    <w:rsid w:val="008603B8"/>
    <w:rsid w:val="00860828"/>
    <w:rsid w:val="00860E8B"/>
    <w:rsid w:val="00862930"/>
    <w:rsid w:val="008637A8"/>
    <w:rsid w:val="008650EF"/>
    <w:rsid w:val="00865462"/>
    <w:rsid w:val="00866566"/>
    <w:rsid w:val="00871359"/>
    <w:rsid w:val="008729F7"/>
    <w:rsid w:val="00872E74"/>
    <w:rsid w:val="00872F3B"/>
    <w:rsid w:val="00873DAB"/>
    <w:rsid w:val="0087425D"/>
    <w:rsid w:val="008743B1"/>
    <w:rsid w:val="00874A0F"/>
    <w:rsid w:val="00874CBB"/>
    <w:rsid w:val="008766A1"/>
    <w:rsid w:val="008766BD"/>
    <w:rsid w:val="00877802"/>
    <w:rsid w:val="0088018D"/>
    <w:rsid w:val="00881839"/>
    <w:rsid w:val="00883ED5"/>
    <w:rsid w:val="00884D86"/>
    <w:rsid w:val="00885788"/>
    <w:rsid w:val="008860A2"/>
    <w:rsid w:val="008872BB"/>
    <w:rsid w:val="00887501"/>
    <w:rsid w:val="00887C14"/>
    <w:rsid w:val="00890B0B"/>
    <w:rsid w:val="00890CF9"/>
    <w:rsid w:val="00891F6D"/>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4566"/>
    <w:rsid w:val="008B5651"/>
    <w:rsid w:val="008B57E4"/>
    <w:rsid w:val="008B7954"/>
    <w:rsid w:val="008B7962"/>
    <w:rsid w:val="008B79BD"/>
    <w:rsid w:val="008C0378"/>
    <w:rsid w:val="008C151C"/>
    <w:rsid w:val="008C1B4D"/>
    <w:rsid w:val="008C2393"/>
    <w:rsid w:val="008C25BB"/>
    <w:rsid w:val="008C2C64"/>
    <w:rsid w:val="008C353F"/>
    <w:rsid w:val="008C418C"/>
    <w:rsid w:val="008C532F"/>
    <w:rsid w:val="008C53E9"/>
    <w:rsid w:val="008C591D"/>
    <w:rsid w:val="008C67D8"/>
    <w:rsid w:val="008C7658"/>
    <w:rsid w:val="008D0B36"/>
    <w:rsid w:val="008D188D"/>
    <w:rsid w:val="008D1AEF"/>
    <w:rsid w:val="008D3346"/>
    <w:rsid w:val="008D60C9"/>
    <w:rsid w:val="008D61A6"/>
    <w:rsid w:val="008E020B"/>
    <w:rsid w:val="008E0F7C"/>
    <w:rsid w:val="008E178B"/>
    <w:rsid w:val="008E1D29"/>
    <w:rsid w:val="008E2B9B"/>
    <w:rsid w:val="008E4AD6"/>
    <w:rsid w:val="008E62FA"/>
    <w:rsid w:val="008E680A"/>
    <w:rsid w:val="008E685F"/>
    <w:rsid w:val="008E73F2"/>
    <w:rsid w:val="008E7792"/>
    <w:rsid w:val="008F10A6"/>
    <w:rsid w:val="008F2135"/>
    <w:rsid w:val="008F4EFC"/>
    <w:rsid w:val="008F54A9"/>
    <w:rsid w:val="008F55E4"/>
    <w:rsid w:val="008F5912"/>
    <w:rsid w:val="008F624A"/>
    <w:rsid w:val="008F6899"/>
    <w:rsid w:val="008F6F4D"/>
    <w:rsid w:val="008F7ED1"/>
    <w:rsid w:val="009017C9"/>
    <w:rsid w:val="00902CEB"/>
    <w:rsid w:val="00903925"/>
    <w:rsid w:val="00903B91"/>
    <w:rsid w:val="00903DE8"/>
    <w:rsid w:val="009060D4"/>
    <w:rsid w:val="0090653E"/>
    <w:rsid w:val="009070C5"/>
    <w:rsid w:val="00910AAC"/>
    <w:rsid w:val="00910CEA"/>
    <w:rsid w:val="00910CF6"/>
    <w:rsid w:val="00911096"/>
    <w:rsid w:val="00911271"/>
    <w:rsid w:val="009113ED"/>
    <w:rsid w:val="00914D4E"/>
    <w:rsid w:val="00915A44"/>
    <w:rsid w:val="0091635D"/>
    <w:rsid w:val="00916C59"/>
    <w:rsid w:val="009176F2"/>
    <w:rsid w:val="00917974"/>
    <w:rsid w:val="00917A22"/>
    <w:rsid w:val="00920001"/>
    <w:rsid w:val="0092066A"/>
    <w:rsid w:val="009211D1"/>
    <w:rsid w:val="009211E1"/>
    <w:rsid w:val="00921673"/>
    <w:rsid w:val="009218FD"/>
    <w:rsid w:val="00922550"/>
    <w:rsid w:val="00922CBF"/>
    <w:rsid w:val="00922D77"/>
    <w:rsid w:val="00923150"/>
    <w:rsid w:val="0092547C"/>
    <w:rsid w:val="009264EC"/>
    <w:rsid w:val="00926836"/>
    <w:rsid w:val="00926BDA"/>
    <w:rsid w:val="00927CBE"/>
    <w:rsid w:val="00927E5C"/>
    <w:rsid w:val="0093083C"/>
    <w:rsid w:val="00930D5E"/>
    <w:rsid w:val="00930E5B"/>
    <w:rsid w:val="00931F95"/>
    <w:rsid w:val="00932524"/>
    <w:rsid w:val="00932845"/>
    <w:rsid w:val="0093310E"/>
    <w:rsid w:val="00933AEB"/>
    <w:rsid w:val="009341AF"/>
    <w:rsid w:val="009343FB"/>
    <w:rsid w:val="009347E6"/>
    <w:rsid w:val="0093491F"/>
    <w:rsid w:val="00935B0E"/>
    <w:rsid w:val="009372EB"/>
    <w:rsid w:val="00940832"/>
    <w:rsid w:val="00940FB3"/>
    <w:rsid w:val="0094116B"/>
    <w:rsid w:val="009411FE"/>
    <w:rsid w:val="009438F9"/>
    <w:rsid w:val="00943B63"/>
    <w:rsid w:val="0094499C"/>
    <w:rsid w:val="0094699A"/>
    <w:rsid w:val="0094732D"/>
    <w:rsid w:val="009512CC"/>
    <w:rsid w:val="009530CA"/>
    <w:rsid w:val="00953D8F"/>
    <w:rsid w:val="00954693"/>
    <w:rsid w:val="009551DD"/>
    <w:rsid w:val="00955F6A"/>
    <w:rsid w:val="00957DCB"/>
    <w:rsid w:val="00961C4A"/>
    <w:rsid w:val="0096268C"/>
    <w:rsid w:val="0096295B"/>
    <w:rsid w:val="00963A8E"/>
    <w:rsid w:val="00963A8F"/>
    <w:rsid w:val="0096603A"/>
    <w:rsid w:val="00967A76"/>
    <w:rsid w:val="00971852"/>
    <w:rsid w:val="009719C4"/>
    <w:rsid w:val="00971CA2"/>
    <w:rsid w:val="00972485"/>
    <w:rsid w:val="00972C2E"/>
    <w:rsid w:val="0097614A"/>
    <w:rsid w:val="00980034"/>
    <w:rsid w:val="00980CCF"/>
    <w:rsid w:val="00980E09"/>
    <w:rsid w:val="00980F96"/>
    <w:rsid w:val="009848EE"/>
    <w:rsid w:val="00984AE3"/>
    <w:rsid w:val="00985482"/>
    <w:rsid w:val="009859AE"/>
    <w:rsid w:val="0098694A"/>
    <w:rsid w:val="0098771B"/>
    <w:rsid w:val="00990707"/>
    <w:rsid w:val="00991358"/>
    <w:rsid w:val="00991BB5"/>
    <w:rsid w:val="00993239"/>
    <w:rsid w:val="00993A7F"/>
    <w:rsid w:val="00993D5D"/>
    <w:rsid w:val="0099538C"/>
    <w:rsid w:val="00996213"/>
    <w:rsid w:val="009968DD"/>
    <w:rsid w:val="00996CBF"/>
    <w:rsid w:val="009976B6"/>
    <w:rsid w:val="00997DC2"/>
    <w:rsid w:val="009A014D"/>
    <w:rsid w:val="009A04D0"/>
    <w:rsid w:val="009A073C"/>
    <w:rsid w:val="009A1E9B"/>
    <w:rsid w:val="009A459C"/>
    <w:rsid w:val="009A5387"/>
    <w:rsid w:val="009A5EC5"/>
    <w:rsid w:val="009A7F7E"/>
    <w:rsid w:val="009B02A6"/>
    <w:rsid w:val="009B0826"/>
    <w:rsid w:val="009B0B52"/>
    <w:rsid w:val="009B116B"/>
    <w:rsid w:val="009B137C"/>
    <w:rsid w:val="009B2607"/>
    <w:rsid w:val="009B27B1"/>
    <w:rsid w:val="009B30CB"/>
    <w:rsid w:val="009B4BAC"/>
    <w:rsid w:val="009B5809"/>
    <w:rsid w:val="009B6C61"/>
    <w:rsid w:val="009B78F9"/>
    <w:rsid w:val="009B7B9C"/>
    <w:rsid w:val="009C03E7"/>
    <w:rsid w:val="009C0945"/>
    <w:rsid w:val="009C2E93"/>
    <w:rsid w:val="009C3BD0"/>
    <w:rsid w:val="009C42EF"/>
    <w:rsid w:val="009C4A2E"/>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2DEE"/>
    <w:rsid w:val="009E3018"/>
    <w:rsid w:val="009E32D6"/>
    <w:rsid w:val="009E3D0E"/>
    <w:rsid w:val="009E4465"/>
    <w:rsid w:val="009E4AA1"/>
    <w:rsid w:val="009E6E34"/>
    <w:rsid w:val="009F0FA7"/>
    <w:rsid w:val="009F264E"/>
    <w:rsid w:val="009F2773"/>
    <w:rsid w:val="009F3219"/>
    <w:rsid w:val="009F35C0"/>
    <w:rsid w:val="009F3BDD"/>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6434"/>
    <w:rsid w:val="00A16DBE"/>
    <w:rsid w:val="00A16EC5"/>
    <w:rsid w:val="00A178F4"/>
    <w:rsid w:val="00A17E8E"/>
    <w:rsid w:val="00A211B8"/>
    <w:rsid w:val="00A22CA9"/>
    <w:rsid w:val="00A254A9"/>
    <w:rsid w:val="00A25702"/>
    <w:rsid w:val="00A259C8"/>
    <w:rsid w:val="00A26825"/>
    <w:rsid w:val="00A3098C"/>
    <w:rsid w:val="00A31222"/>
    <w:rsid w:val="00A31363"/>
    <w:rsid w:val="00A31546"/>
    <w:rsid w:val="00A329DC"/>
    <w:rsid w:val="00A343CB"/>
    <w:rsid w:val="00A35D84"/>
    <w:rsid w:val="00A36860"/>
    <w:rsid w:val="00A37A28"/>
    <w:rsid w:val="00A40177"/>
    <w:rsid w:val="00A409A3"/>
    <w:rsid w:val="00A41958"/>
    <w:rsid w:val="00A41A51"/>
    <w:rsid w:val="00A4299E"/>
    <w:rsid w:val="00A42D78"/>
    <w:rsid w:val="00A435E9"/>
    <w:rsid w:val="00A43871"/>
    <w:rsid w:val="00A43B8F"/>
    <w:rsid w:val="00A44557"/>
    <w:rsid w:val="00A448E0"/>
    <w:rsid w:val="00A44A18"/>
    <w:rsid w:val="00A45B78"/>
    <w:rsid w:val="00A45E77"/>
    <w:rsid w:val="00A4647C"/>
    <w:rsid w:val="00A465C9"/>
    <w:rsid w:val="00A47AD8"/>
    <w:rsid w:val="00A512C1"/>
    <w:rsid w:val="00A52A90"/>
    <w:rsid w:val="00A52FA1"/>
    <w:rsid w:val="00A534A2"/>
    <w:rsid w:val="00A547EB"/>
    <w:rsid w:val="00A55371"/>
    <w:rsid w:val="00A555BA"/>
    <w:rsid w:val="00A56382"/>
    <w:rsid w:val="00A56425"/>
    <w:rsid w:val="00A572E6"/>
    <w:rsid w:val="00A57D87"/>
    <w:rsid w:val="00A60803"/>
    <w:rsid w:val="00A60F93"/>
    <w:rsid w:val="00A616E2"/>
    <w:rsid w:val="00A61931"/>
    <w:rsid w:val="00A62C3E"/>
    <w:rsid w:val="00A62CF3"/>
    <w:rsid w:val="00A6307C"/>
    <w:rsid w:val="00A63389"/>
    <w:rsid w:val="00A6391F"/>
    <w:rsid w:val="00A6719F"/>
    <w:rsid w:val="00A67A09"/>
    <w:rsid w:val="00A67FF7"/>
    <w:rsid w:val="00A72B3A"/>
    <w:rsid w:val="00A7339A"/>
    <w:rsid w:val="00A74C74"/>
    <w:rsid w:val="00A75241"/>
    <w:rsid w:val="00A7579A"/>
    <w:rsid w:val="00A766E0"/>
    <w:rsid w:val="00A77202"/>
    <w:rsid w:val="00A804D9"/>
    <w:rsid w:val="00A80D31"/>
    <w:rsid w:val="00A815C1"/>
    <w:rsid w:val="00A817D9"/>
    <w:rsid w:val="00A81B3A"/>
    <w:rsid w:val="00A82137"/>
    <w:rsid w:val="00A823F3"/>
    <w:rsid w:val="00A8376C"/>
    <w:rsid w:val="00A838CA"/>
    <w:rsid w:val="00A85BA5"/>
    <w:rsid w:val="00A864E5"/>
    <w:rsid w:val="00A86D37"/>
    <w:rsid w:val="00A879F1"/>
    <w:rsid w:val="00A905C8"/>
    <w:rsid w:val="00A91209"/>
    <w:rsid w:val="00A91C74"/>
    <w:rsid w:val="00A92441"/>
    <w:rsid w:val="00A94308"/>
    <w:rsid w:val="00A944BA"/>
    <w:rsid w:val="00A94D91"/>
    <w:rsid w:val="00A9597C"/>
    <w:rsid w:val="00A95F76"/>
    <w:rsid w:val="00A96A7E"/>
    <w:rsid w:val="00AA19B6"/>
    <w:rsid w:val="00AA1F06"/>
    <w:rsid w:val="00AA2668"/>
    <w:rsid w:val="00AA2DCF"/>
    <w:rsid w:val="00AA357B"/>
    <w:rsid w:val="00AA4664"/>
    <w:rsid w:val="00AA5B74"/>
    <w:rsid w:val="00AA7A25"/>
    <w:rsid w:val="00AB0840"/>
    <w:rsid w:val="00AB0DE0"/>
    <w:rsid w:val="00AB1DD3"/>
    <w:rsid w:val="00AB2EF1"/>
    <w:rsid w:val="00AB38C7"/>
    <w:rsid w:val="00AB43D1"/>
    <w:rsid w:val="00AB6642"/>
    <w:rsid w:val="00AB6D8C"/>
    <w:rsid w:val="00AB78D5"/>
    <w:rsid w:val="00AB7A7D"/>
    <w:rsid w:val="00AC2C5E"/>
    <w:rsid w:val="00AC442C"/>
    <w:rsid w:val="00AC5751"/>
    <w:rsid w:val="00AC576B"/>
    <w:rsid w:val="00AC5D26"/>
    <w:rsid w:val="00AC7142"/>
    <w:rsid w:val="00AD1066"/>
    <w:rsid w:val="00AD2703"/>
    <w:rsid w:val="00AD27FC"/>
    <w:rsid w:val="00AD29F3"/>
    <w:rsid w:val="00AD3775"/>
    <w:rsid w:val="00AD3DF2"/>
    <w:rsid w:val="00AD42EC"/>
    <w:rsid w:val="00AD4DF9"/>
    <w:rsid w:val="00AD5024"/>
    <w:rsid w:val="00AD5A11"/>
    <w:rsid w:val="00AD5D5F"/>
    <w:rsid w:val="00AD63D9"/>
    <w:rsid w:val="00AD6748"/>
    <w:rsid w:val="00AE058A"/>
    <w:rsid w:val="00AE0A90"/>
    <w:rsid w:val="00AE11C5"/>
    <w:rsid w:val="00AE17F4"/>
    <w:rsid w:val="00AE19E1"/>
    <w:rsid w:val="00AE1DBA"/>
    <w:rsid w:val="00AE1FF2"/>
    <w:rsid w:val="00AE20C8"/>
    <w:rsid w:val="00AE2F62"/>
    <w:rsid w:val="00AE32F9"/>
    <w:rsid w:val="00AE3741"/>
    <w:rsid w:val="00AE4A65"/>
    <w:rsid w:val="00AE4E6E"/>
    <w:rsid w:val="00AE5CE5"/>
    <w:rsid w:val="00AE5FA0"/>
    <w:rsid w:val="00AE6B40"/>
    <w:rsid w:val="00AE7165"/>
    <w:rsid w:val="00AE7252"/>
    <w:rsid w:val="00AE7A4C"/>
    <w:rsid w:val="00AE7B78"/>
    <w:rsid w:val="00AE7ED3"/>
    <w:rsid w:val="00AF167E"/>
    <w:rsid w:val="00AF3090"/>
    <w:rsid w:val="00AF3AA2"/>
    <w:rsid w:val="00AF44D1"/>
    <w:rsid w:val="00AF53FC"/>
    <w:rsid w:val="00AF5A73"/>
    <w:rsid w:val="00AF6800"/>
    <w:rsid w:val="00AF74F7"/>
    <w:rsid w:val="00AF7CCA"/>
    <w:rsid w:val="00B00149"/>
    <w:rsid w:val="00B017B7"/>
    <w:rsid w:val="00B01CCC"/>
    <w:rsid w:val="00B0265D"/>
    <w:rsid w:val="00B03FF4"/>
    <w:rsid w:val="00B04B68"/>
    <w:rsid w:val="00B06339"/>
    <w:rsid w:val="00B0685D"/>
    <w:rsid w:val="00B06900"/>
    <w:rsid w:val="00B06D5F"/>
    <w:rsid w:val="00B100A3"/>
    <w:rsid w:val="00B10C78"/>
    <w:rsid w:val="00B12018"/>
    <w:rsid w:val="00B12201"/>
    <w:rsid w:val="00B12395"/>
    <w:rsid w:val="00B1274D"/>
    <w:rsid w:val="00B1296D"/>
    <w:rsid w:val="00B12E48"/>
    <w:rsid w:val="00B13918"/>
    <w:rsid w:val="00B13C06"/>
    <w:rsid w:val="00B14049"/>
    <w:rsid w:val="00B148E4"/>
    <w:rsid w:val="00B155A1"/>
    <w:rsid w:val="00B1619F"/>
    <w:rsid w:val="00B209F9"/>
    <w:rsid w:val="00B21D98"/>
    <w:rsid w:val="00B23EAC"/>
    <w:rsid w:val="00B25557"/>
    <w:rsid w:val="00B2599D"/>
    <w:rsid w:val="00B25D84"/>
    <w:rsid w:val="00B25F7B"/>
    <w:rsid w:val="00B2611D"/>
    <w:rsid w:val="00B265E6"/>
    <w:rsid w:val="00B266E5"/>
    <w:rsid w:val="00B26EA1"/>
    <w:rsid w:val="00B275C3"/>
    <w:rsid w:val="00B27D1D"/>
    <w:rsid w:val="00B30CB4"/>
    <w:rsid w:val="00B3160C"/>
    <w:rsid w:val="00B339BD"/>
    <w:rsid w:val="00B34965"/>
    <w:rsid w:val="00B35AB7"/>
    <w:rsid w:val="00B3687B"/>
    <w:rsid w:val="00B3733A"/>
    <w:rsid w:val="00B4003D"/>
    <w:rsid w:val="00B40099"/>
    <w:rsid w:val="00B40759"/>
    <w:rsid w:val="00B410F0"/>
    <w:rsid w:val="00B41544"/>
    <w:rsid w:val="00B41834"/>
    <w:rsid w:val="00B42B23"/>
    <w:rsid w:val="00B42E20"/>
    <w:rsid w:val="00B43352"/>
    <w:rsid w:val="00B44565"/>
    <w:rsid w:val="00B45A2C"/>
    <w:rsid w:val="00B47FED"/>
    <w:rsid w:val="00B50117"/>
    <w:rsid w:val="00B50350"/>
    <w:rsid w:val="00B504CE"/>
    <w:rsid w:val="00B50A4F"/>
    <w:rsid w:val="00B51583"/>
    <w:rsid w:val="00B528C9"/>
    <w:rsid w:val="00B52A45"/>
    <w:rsid w:val="00B52B63"/>
    <w:rsid w:val="00B54FE4"/>
    <w:rsid w:val="00B55E98"/>
    <w:rsid w:val="00B56682"/>
    <w:rsid w:val="00B56D46"/>
    <w:rsid w:val="00B57C08"/>
    <w:rsid w:val="00B60174"/>
    <w:rsid w:val="00B609F5"/>
    <w:rsid w:val="00B61AEA"/>
    <w:rsid w:val="00B62DEE"/>
    <w:rsid w:val="00B63A9C"/>
    <w:rsid w:val="00B6410F"/>
    <w:rsid w:val="00B646BD"/>
    <w:rsid w:val="00B658DE"/>
    <w:rsid w:val="00B667CC"/>
    <w:rsid w:val="00B67738"/>
    <w:rsid w:val="00B70F5C"/>
    <w:rsid w:val="00B72F11"/>
    <w:rsid w:val="00B7411E"/>
    <w:rsid w:val="00B755C4"/>
    <w:rsid w:val="00B77819"/>
    <w:rsid w:val="00B77D2C"/>
    <w:rsid w:val="00B81500"/>
    <w:rsid w:val="00B8458C"/>
    <w:rsid w:val="00B87130"/>
    <w:rsid w:val="00B87D6E"/>
    <w:rsid w:val="00B904A8"/>
    <w:rsid w:val="00B91A95"/>
    <w:rsid w:val="00B91DFC"/>
    <w:rsid w:val="00B92DA5"/>
    <w:rsid w:val="00B933AE"/>
    <w:rsid w:val="00B93B5B"/>
    <w:rsid w:val="00B9425C"/>
    <w:rsid w:val="00B94A91"/>
    <w:rsid w:val="00B9506B"/>
    <w:rsid w:val="00B96AF3"/>
    <w:rsid w:val="00BA2FAC"/>
    <w:rsid w:val="00BA302A"/>
    <w:rsid w:val="00BA348F"/>
    <w:rsid w:val="00BA3615"/>
    <w:rsid w:val="00BA37F1"/>
    <w:rsid w:val="00BA479E"/>
    <w:rsid w:val="00BA59AD"/>
    <w:rsid w:val="00BA5BAE"/>
    <w:rsid w:val="00BA65A5"/>
    <w:rsid w:val="00BA67F2"/>
    <w:rsid w:val="00BB0A01"/>
    <w:rsid w:val="00BB0D64"/>
    <w:rsid w:val="00BB113B"/>
    <w:rsid w:val="00BB1426"/>
    <w:rsid w:val="00BB16C0"/>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6DBD"/>
    <w:rsid w:val="00BC7988"/>
    <w:rsid w:val="00BD1669"/>
    <w:rsid w:val="00BD16A0"/>
    <w:rsid w:val="00BD3403"/>
    <w:rsid w:val="00BD35FA"/>
    <w:rsid w:val="00BD3771"/>
    <w:rsid w:val="00BD3E55"/>
    <w:rsid w:val="00BD44CE"/>
    <w:rsid w:val="00BD4511"/>
    <w:rsid w:val="00BD499B"/>
    <w:rsid w:val="00BD4DB1"/>
    <w:rsid w:val="00BD5CAD"/>
    <w:rsid w:val="00BD6694"/>
    <w:rsid w:val="00BD6823"/>
    <w:rsid w:val="00BD6BC7"/>
    <w:rsid w:val="00BD7723"/>
    <w:rsid w:val="00BE25B9"/>
    <w:rsid w:val="00BE290E"/>
    <w:rsid w:val="00BE3C1A"/>
    <w:rsid w:val="00BE44AD"/>
    <w:rsid w:val="00BE4E9E"/>
    <w:rsid w:val="00BE64A5"/>
    <w:rsid w:val="00BE6756"/>
    <w:rsid w:val="00BE7B44"/>
    <w:rsid w:val="00BF0AE4"/>
    <w:rsid w:val="00BF21F1"/>
    <w:rsid w:val="00BF293B"/>
    <w:rsid w:val="00BF32D9"/>
    <w:rsid w:val="00BF34F4"/>
    <w:rsid w:val="00BF4C98"/>
    <w:rsid w:val="00BF64D7"/>
    <w:rsid w:val="00BF6617"/>
    <w:rsid w:val="00C00A3C"/>
    <w:rsid w:val="00C00DA5"/>
    <w:rsid w:val="00C01EA8"/>
    <w:rsid w:val="00C026E2"/>
    <w:rsid w:val="00C02C63"/>
    <w:rsid w:val="00C02F6E"/>
    <w:rsid w:val="00C034B3"/>
    <w:rsid w:val="00C03AD1"/>
    <w:rsid w:val="00C0447A"/>
    <w:rsid w:val="00C04963"/>
    <w:rsid w:val="00C04A54"/>
    <w:rsid w:val="00C04C6A"/>
    <w:rsid w:val="00C05B10"/>
    <w:rsid w:val="00C05B9E"/>
    <w:rsid w:val="00C05BA3"/>
    <w:rsid w:val="00C05EE0"/>
    <w:rsid w:val="00C06D8F"/>
    <w:rsid w:val="00C12DED"/>
    <w:rsid w:val="00C1458D"/>
    <w:rsid w:val="00C15E55"/>
    <w:rsid w:val="00C162AD"/>
    <w:rsid w:val="00C166ED"/>
    <w:rsid w:val="00C17002"/>
    <w:rsid w:val="00C17B72"/>
    <w:rsid w:val="00C17C88"/>
    <w:rsid w:val="00C20776"/>
    <w:rsid w:val="00C22044"/>
    <w:rsid w:val="00C2316F"/>
    <w:rsid w:val="00C23F57"/>
    <w:rsid w:val="00C2640E"/>
    <w:rsid w:val="00C30ADB"/>
    <w:rsid w:val="00C3145C"/>
    <w:rsid w:val="00C31E16"/>
    <w:rsid w:val="00C324D8"/>
    <w:rsid w:val="00C3286B"/>
    <w:rsid w:val="00C34286"/>
    <w:rsid w:val="00C349F0"/>
    <w:rsid w:val="00C36122"/>
    <w:rsid w:val="00C36A00"/>
    <w:rsid w:val="00C36B90"/>
    <w:rsid w:val="00C376A1"/>
    <w:rsid w:val="00C377D2"/>
    <w:rsid w:val="00C40531"/>
    <w:rsid w:val="00C40CF8"/>
    <w:rsid w:val="00C4297A"/>
    <w:rsid w:val="00C42C9E"/>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6988"/>
    <w:rsid w:val="00C56BFD"/>
    <w:rsid w:val="00C56D38"/>
    <w:rsid w:val="00C57014"/>
    <w:rsid w:val="00C60A65"/>
    <w:rsid w:val="00C60C93"/>
    <w:rsid w:val="00C62704"/>
    <w:rsid w:val="00C62C50"/>
    <w:rsid w:val="00C63421"/>
    <w:rsid w:val="00C63672"/>
    <w:rsid w:val="00C639A7"/>
    <w:rsid w:val="00C6520A"/>
    <w:rsid w:val="00C66A74"/>
    <w:rsid w:val="00C7050F"/>
    <w:rsid w:val="00C70947"/>
    <w:rsid w:val="00C71394"/>
    <w:rsid w:val="00C71600"/>
    <w:rsid w:val="00C72330"/>
    <w:rsid w:val="00C72494"/>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5533"/>
    <w:rsid w:val="00C858BC"/>
    <w:rsid w:val="00C85AC1"/>
    <w:rsid w:val="00C86999"/>
    <w:rsid w:val="00C869C4"/>
    <w:rsid w:val="00C86D1C"/>
    <w:rsid w:val="00C879A9"/>
    <w:rsid w:val="00C87E13"/>
    <w:rsid w:val="00C905BF"/>
    <w:rsid w:val="00C90D60"/>
    <w:rsid w:val="00C90FC2"/>
    <w:rsid w:val="00C91323"/>
    <w:rsid w:val="00C926A0"/>
    <w:rsid w:val="00C935BF"/>
    <w:rsid w:val="00C93C5C"/>
    <w:rsid w:val="00C93FCA"/>
    <w:rsid w:val="00C942E0"/>
    <w:rsid w:val="00C95887"/>
    <w:rsid w:val="00C95C2B"/>
    <w:rsid w:val="00C95D9B"/>
    <w:rsid w:val="00C95DD8"/>
    <w:rsid w:val="00C961E6"/>
    <w:rsid w:val="00C96706"/>
    <w:rsid w:val="00C9692D"/>
    <w:rsid w:val="00CA04A2"/>
    <w:rsid w:val="00CA0A44"/>
    <w:rsid w:val="00CA1362"/>
    <w:rsid w:val="00CA18AF"/>
    <w:rsid w:val="00CA335D"/>
    <w:rsid w:val="00CA3A50"/>
    <w:rsid w:val="00CA457A"/>
    <w:rsid w:val="00CA4673"/>
    <w:rsid w:val="00CA54F7"/>
    <w:rsid w:val="00CA6C10"/>
    <w:rsid w:val="00CA6E69"/>
    <w:rsid w:val="00CA6F56"/>
    <w:rsid w:val="00CA7229"/>
    <w:rsid w:val="00CA7D5A"/>
    <w:rsid w:val="00CA7EE5"/>
    <w:rsid w:val="00CB064D"/>
    <w:rsid w:val="00CB103A"/>
    <w:rsid w:val="00CB1432"/>
    <w:rsid w:val="00CB27E6"/>
    <w:rsid w:val="00CB4624"/>
    <w:rsid w:val="00CB568A"/>
    <w:rsid w:val="00CB5879"/>
    <w:rsid w:val="00CB5DAC"/>
    <w:rsid w:val="00CB6482"/>
    <w:rsid w:val="00CB6C07"/>
    <w:rsid w:val="00CB6E25"/>
    <w:rsid w:val="00CB7082"/>
    <w:rsid w:val="00CB7C87"/>
    <w:rsid w:val="00CB7D59"/>
    <w:rsid w:val="00CC1598"/>
    <w:rsid w:val="00CC1BBE"/>
    <w:rsid w:val="00CC2B23"/>
    <w:rsid w:val="00CC2F0B"/>
    <w:rsid w:val="00CC4FE1"/>
    <w:rsid w:val="00CC54CD"/>
    <w:rsid w:val="00CC61B1"/>
    <w:rsid w:val="00CC7BD4"/>
    <w:rsid w:val="00CD12C8"/>
    <w:rsid w:val="00CD1D20"/>
    <w:rsid w:val="00CD335E"/>
    <w:rsid w:val="00CD49CB"/>
    <w:rsid w:val="00CD528F"/>
    <w:rsid w:val="00CD5523"/>
    <w:rsid w:val="00CD6395"/>
    <w:rsid w:val="00CD699A"/>
    <w:rsid w:val="00CD6D91"/>
    <w:rsid w:val="00CD7851"/>
    <w:rsid w:val="00CE152E"/>
    <w:rsid w:val="00CE1A20"/>
    <w:rsid w:val="00CE1B8A"/>
    <w:rsid w:val="00CE1D94"/>
    <w:rsid w:val="00CE23AE"/>
    <w:rsid w:val="00CE2EE6"/>
    <w:rsid w:val="00CE2FF6"/>
    <w:rsid w:val="00CE3410"/>
    <w:rsid w:val="00CE3DDF"/>
    <w:rsid w:val="00CE5130"/>
    <w:rsid w:val="00CE5E57"/>
    <w:rsid w:val="00CE60D3"/>
    <w:rsid w:val="00CE6E43"/>
    <w:rsid w:val="00CE701C"/>
    <w:rsid w:val="00CF3380"/>
    <w:rsid w:val="00CF41BF"/>
    <w:rsid w:val="00CF533E"/>
    <w:rsid w:val="00CF56C9"/>
    <w:rsid w:val="00CF58E6"/>
    <w:rsid w:val="00CF5D3B"/>
    <w:rsid w:val="00CF6089"/>
    <w:rsid w:val="00CF637F"/>
    <w:rsid w:val="00D00A84"/>
    <w:rsid w:val="00D013A2"/>
    <w:rsid w:val="00D0256A"/>
    <w:rsid w:val="00D03684"/>
    <w:rsid w:val="00D04348"/>
    <w:rsid w:val="00D0571A"/>
    <w:rsid w:val="00D05DCD"/>
    <w:rsid w:val="00D0606F"/>
    <w:rsid w:val="00D07177"/>
    <w:rsid w:val="00D1008B"/>
    <w:rsid w:val="00D12310"/>
    <w:rsid w:val="00D1312C"/>
    <w:rsid w:val="00D132D2"/>
    <w:rsid w:val="00D14A1F"/>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30C"/>
    <w:rsid w:val="00D34EF7"/>
    <w:rsid w:val="00D35172"/>
    <w:rsid w:val="00D35D82"/>
    <w:rsid w:val="00D3631E"/>
    <w:rsid w:val="00D3634A"/>
    <w:rsid w:val="00D404A2"/>
    <w:rsid w:val="00D40DEB"/>
    <w:rsid w:val="00D412F2"/>
    <w:rsid w:val="00D41B91"/>
    <w:rsid w:val="00D41BB3"/>
    <w:rsid w:val="00D4253F"/>
    <w:rsid w:val="00D42B68"/>
    <w:rsid w:val="00D44147"/>
    <w:rsid w:val="00D44E71"/>
    <w:rsid w:val="00D44EBF"/>
    <w:rsid w:val="00D47982"/>
    <w:rsid w:val="00D47D9C"/>
    <w:rsid w:val="00D50564"/>
    <w:rsid w:val="00D51E9B"/>
    <w:rsid w:val="00D51F40"/>
    <w:rsid w:val="00D535F8"/>
    <w:rsid w:val="00D542B2"/>
    <w:rsid w:val="00D54376"/>
    <w:rsid w:val="00D55873"/>
    <w:rsid w:val="00D5611A"/>
    <w:rsid w:val="00D56372"/>
    <w:rsid w:val="00D564EE"/>
    <w:rsid w:val="00D606E4"/>
    <w:rsid w:val="00D60723"/>
    <w:rsid w:val="00D61905"/>
    <w:rsid w:val="00D61918"/>
    <w:rsid w:val="00D619D0"/>
    <w:rsid w:val="00D63882"/>
    <w:rsid w:val="00D65355"/>
    <w:rsid w:val="00D65709"/>
    <w:rsid w:val="00D676F9"/>
    <w:rsid w:val="00D70510"/>
    <w:rsid w:val="00D70B12"/>
    <w:rsid w:val="00D719BF"/>
    <w:rsid w:val="00D73097"/>
    <w:rsid w:val="00D7445C"/>
    <w:rsid w:val="00D76C68"/>
    <w:rsid w:val="00D776BB"/>
    <w:rsid w:val="00D77CF5"/>
    <w:rsid w:val="00D81A96"/>
    <w:rsid w:val="00D81FDF"/>
    <w:rsid w:val="00D8308B"/>
    <w:rsid w:val="00D83B0C"/>
    <w:rsid w:val="00D83D31"/>
    <w:rsid w:val="00D84285"/>
    <w:rsid w:val="00D84C2C"/>
    <w:rsid w:val="00D84E37"/>
    <w:rsid w:val="00D87EA1"/>
    <w:rsid w:val="00D92F08"/>
    <w:rsid w:val="00D938E5"/>
    <w:rsid w:val="00D9402F"/>
    <w:rsid w:val="00D946F5"/>
    <w:rsid w:val="00D96918"/>
    <w:rsid w:val="00D976A5"/>
    <w:rsid w:val="00D97BDD"/>
    <w:rsid w:val="00D97E65"/>
    <w:rsid w:val="00DA0470"/>
    <w:rsid w:val="00DA1ACA"/>
    <w:rsid w:val="00DA2DA3"/>
    <w:rsid w:val="00DA39A8"/>
    <w:rsid w:val="00DA4A09"/>
    <w:rsid w:val="00DA5371"/>
    <w:rsid w:val="00DA5B17"/>
    <w:rsid w:val="00DA65E3"/>
    <w:rsid w:val="00DA6B67"/>
    <w:rsid w:val="00DB07A8"/>
    <w:rsid w:val="00DB1653"/>
    <w:rsid w:val="00DB27DF"/>
    <w:rsid w:val="00DB2B64"/>
    <w:rsid w:val="00DB2E80"/>
    <w:rsid w:val="00DB3685"/>
    <w:rsid w:val="00DB51FC"/>
    <w:rsid w:val="00DB533A"/>
    <w:rsid w:val="00DB5E1C"/>
    <w:rsid w:val="00DB62B0"/>
    <w:rsid w:val="00DB796B"/>
    <w:rsid w:val="00DC0354"/>
    <w:rsid w:val="00DC0862"/>
    <w:rsid w:val="00DC20E2"/>
    <w:rsid w:val="00DC30C4"/>
    <w:rsid w:val="00DC38C4"/>
    <w:rsid w:val="00DC414B"/>
    <w:rsid w:val="00DC526F"/>
    <w:rsid w:val="00DC56AD"/>
    <w:rsid w:val="00DC6DE4"/>
    <w:rsid w:val="00DD11B4"/>
    <w:rsid w:val="00DD2A06"/>
    <w:rsid w:val="00DD2A8A"/>
    <w:rsid w:val="00DD345B"/>
    <w:rsid w:val="00DD35FA"/>
    <w:rsid w:val="00DD375F"/>
    <w:rsid w:val="00DD3A5F"/>
    <w:rsid w:val="00DD5889"/>
    <w:rsid w:val="00DD66C4"/>
    <w:rsid w:val="00DD7C05"/>
    <w:rsid w:val="00DD7D6C"/>
    <w:rsid w:val="00DE03F9"/>
    <w:rsid w:val="00DE3008"/>
    <w:rsid w:val="00DE34C2"/>
    <w:rsid w:val="00DE3BB0"/>
    <w:rsid w:val="00DE43FE"/>
    <w:rsid w:val="00DE521F"/>
    <w:rsid w:val="00DE5425"/>
    <w:rsid w:val="00DE705D"/>
    <w:rsid w:val="00DF0887"/>
    <w:rsid w:val="00DF0A91"/>
    <w:rsid w:val="00DF1DD0"/>
    <w:rsid w:val="00DF1E91"/>
    <w:rsid w:val="00DF2384"/>
    <w:rsid w:val="00DF43E2"/>
    <w:rsid w:val="00DF45B4"/>
    <w:rsid w:val="00DF4CDA"/>
    <w:rsid w:val="00DF575A"/>
    <w:rsid w:val="00DF5C35"/>
    <w:rsid w:val="00DF627F"/>
    <w:rsid w:val="00DF65D8"/>
    <w:rsid w:val="00DF65F3"/>
    <w:rsid w:val="00DF6B83"/>
    <w:rsid w:val="00E002D6"/>
    <w:rsid w:val="00E0145E"/>
    <w:rsid w:val="00E017D1"/>
    <w:rsid w:val="00E02A3E"/>
    <w:rsid w:val="00E02A73"/>
    <w:rsid w:val="00E03E3F"/>
    <w:rsid w:val="00E06C95"/>
    <w:rsid w:val="00E07800"/>
    <w:rsid w:val="00E1173F"/>
    <w:rsid w:val="00E11A4C"/>
    <w:rsid w:val="00E11CE0"/>
    <w:rsid w:val="00E136A3"/>
    <w:rsid w:val="00E13CFE"/>
    <w:rsid w:val="00E151BD"/>
    <w:rsid w:val="00E15BB3"/>
    <w:rsid w:val="00E174E7"/>
    <w:rsid w:val="00E21628"/>
    <w:rsid w:val="00E2180E"/>
    <w:rsid w:val="00E22AE9"/>
    <w:rsid w:val="00E23E2D"/>
    <w:rsid w:val="00E23EA8"/>
    <w:rsid w:val="00E24871"/>
    <w:rsid w:val="00E24BF3"/>
    <w:rsid w:val="00E26652"/>
    <w:rsid w:val="00E266DE"/>
    <w:rsid w:val="00E275B0"/>
    <w:rsid w:val="00E305F7"/>
    <w:rsid w:val="00E30ACB"/>
    <w:rsid w:val="00E31E46"/>
    <w:rsid w:val="00E320FA"/>
    <w:rsid w:val="00E326AC"/>
    <w:rsid w:val="00E32753"/>
    <w:rsid w:val="00E34593"/>
    <w:rsid w:val="00E3578A"/>
    <w:rsid w:val="00E36F23"/>
    <w:rsid w:val="00E40160"/>
    <w:rsid w:val="00E40642"/>
    <w:rsid w:val="00E40649"/>
    <w:rsid w:val="00E40D23"/>
    <w:rsid w:val="00E414D3"/>
    <w:rsid w:val="00E4309D"/>
    <w:rsid w:val="00E43EB7"/>
    <w:rsid w:val="00E447D9"/>
    <w:rsid w:val="00E4516D"/>
    <w:rsid w:val="00E478AE"/>
    <w:rsid w:val="00E47B8A"/>
    <w:rsid w:val="00E502C4"/>
    <w:rsid w:val="00E50692"/>
    <w:rsid w:val="00E506DF"/>
    <w:rsid w:val="00E5074A"/>
    <w:rsid w:val="00E5104F"/>
    <w:rsid w:val="00E5108D"/>
    <w:rsid w:val="00E510E8"/>
    <w:rsid w:val="00E515DA"/>
    <w:rsid w:val="00E51CDA"/>
    <w:rsid w:val="00E52AD2"/>
    <w:rsid w:val="00E52B68"/>
    <w:rsid w:val="00E52DC6"/>
    <w:rsid w:val="00E5346C"/>
    <w:rsid w:val="00E54039"/>
    <w:rsid w:val="00E55B4F"/>
    <w:rsid w:val="00E560DD"/>
    <w:rsid w:val="00E5679D"/>
    <w:rsid w:val="00E56DF3"/>
    <w:rsid w:val="00E56E1E"/>
    <w:rsid w:val="00E5780C"/>
    <w:rsid w:val="00E57E76"/>
    <w:rsid w:val="00E60CD4"/>
    <w:rsid w:val="00E618EA"/>
    <w:rsid w:val="00E61B2F"/>
    <w:rsid w:val="00E64CC3"/>
    <w:rsid w:val="00E65FE9"/>
    <w:rsid w:val="00E661E9"/>
    <w:rsid w:val="00E670B9"/>
    <w:rsid w:val="00E67765"/>
    <w:rsid w:val="00E67AEE"/>
    <w:rsid w:val="00E704E3"/>
    <w:rsid w:val="00E70ED3"/>
    <w:rsid w:val="00E711C1"/>
    <w:rsid w:val="00E71330"/>
    <w:rsid w:val="00E71866"/>
    <w:rsid w:val="00E7263B"/>
    <w:rsid w:val="00E72AD3"/>
    <w:rsid w:val="00E7324E"/>
    <w:rsid w:val="00E806FF"/>
    <w:rsid w:val="00E808DE"/>
    <w:rsid w:val="00E813CB"/>
    <w:rsid w:val="00E81B4D"/>
    <w:rsid w:val="00E82E92"/>
    <w:rsid w:val="00E841E7"/>
    <w:rsid w:val="00E85304"/>
    <w:rsid w:val="00E863D2"/>
    <w:rsid w:val="00E90567"/>
    <w:rsid w:val="00E91137"/>
    <w:rsid w:val="00E91487"/>
    <w:rsid w:val="00E930D3"/>
    <w:rsid w:val="00E931BA"/>
    <w:rsid w:val="00E93E28"/>
    <w:rsid w:val="00E94C4E"/>
    <w:rsid w:val="00E974A9"/>
    <w:rsid w:val="00E97A08"/>
    <w:rsid w:val="00E97C33"/>
    <w:rsid w:val="00EA01FA"/>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546"/>
    <w:rsid w:val="00EB1F05"/>
    <w:rsid w:val="00EB213C"/>
    <w:rsid w:val="00EB22C8"/>
    <w:rsid w:val="00EB24D9"/>
    <w:rsid w:val="00EB28F1"/>
    <w:rsid w:val="00EB4C21"/>
    <w:rsid w:val="00EB6062"/>
    <w:rsid w:val="00EB63C7"/>
    <w:rsid w:val="00EB6B35"/>
    <w:rsid w:val="00EB73F1"/>
    <w:rsid w:val="00EB7FD6"/>
    <w:rsid w:val="00EC07FC"/>
    <w:rsid w:val="00EC149D"/>
    <w:rsid w:val="00EC185D"/>
    <w:rsid w:val="00EC2528"/>
    <w:rsid w:val="00EC26CE"/>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B7B"/>
    <w:rsid w:val="00ED5940"/>
    <w:rsid w:val="00ED6035"/>
    <w:rsid w:val="00ED655D"/>
    <w:rsid w:val="00ED7617"/>
    <w:rsid w:val="00EE2358"/>
    <w:rsid w:val="00EE2FF2"/>
    <w:rsid w:val="00EE3885"/>
    <w:rsid w:val="00EE454A"/>
    <w:rsid w:val="00EE4BB8"/>
    <w:rsid w:val="00EE5C06"/>
    <w:rsid w:val="00EE67A5"/>
    <w:rsid w:val="00EE7515"/>
    <w:rsid w:val="00EF04BC"/>
    <w:rsid w:val="00EF2733"/>
    <w:rsid w:val="00EF27D3"/>
    <w:rsid w:val="00EF3A2F"/>
    <w:rsid w:val="00EF45D2"/>
    <w:rsid w:val="00EF47FE"/>
    <w:rsid w:val="00EF49DB"/>
    <w:rsid w:val="00EF4AF7"/>
    <w:rsid w:val="00EF5442"/>
    <w:rsid w:val="00EF610E"/>
    <w:rsid w:val="00EF683F"/>
    <w:rsid w:val="00F005B9"/>
    <w:rsid w:val="00F00809"/>
    <w:rsid w:val="00F00AFC"/>
    <w:rsid w:val="00F014D5"/>
    <w:rsid w:val="00F01F6C"/>
    <w:rsid w:val="00F0233F"/>
    <w:rsid w:val="00F02487"/>
    <w:rsid w:val="00F03F3D"/>
    <w:rsid w:val="00F05C23"/>
    <w:rsid w:val="00F073ED"/>
    <w:rsid w:val="00F10035"/>
    <w:rsid w:val="00F1014F"/>
    <w:rsid w:val="00F118EC"/>
    <w:rsid w:val="00F11D34"/>
    <w:rsid w:val="00F127AD"/>
    <w:rsid w:val="00F12F7F"/>
    <w:rsid w:val="00F1429B"/>
    <w:rsid w:val="00F15D10"/>
    <w:rsid w:val="00F16384"/>
    <w:rsid w:val="00F169F6"/>
    <w:rsid w:val="00F16A28"/>
    <w:rsid w:val="00F21089"/>
    <w:rsid w:val="00F22001"/>
    <w:rsid w:val="00F220AA"/>
    <w:rsid w:val="00F22702"/>
    <w:rsid w:val="00F253C5"/>
    <w:rsid w:val="00F2575E"/>
    <w:rsid w:val="00F263F2"/>
    <w:rsid w:val="00F26779"/>
    <w:rsid w:val="00F2739F"/>
    <w:rsid w:val="00F307D9"/>
    <w:rsid w:val="00F30840"/>
    <w:rsid w:val="00F30EA2"/>
    <w:rsid w:val="00F31381"/>
    <w:rsid w:val="00F31F20"/>
    <w:rsid w:val="00F3252B"/>
    <w:rsid w:val="00F33B32"/>
    <w:rsid w:val="00F357CE"/>
    <w:rsid w:val="00F35E1F"/>
    <w:rsid w:val="00F35E39"/>
    <w:rsid w:val="00F36CF2"/>
    <w:rsid w:val="00F401DE"/>
    <w:rsid w:val="00F409CD"/>
    <w:rsid w:val="00F40FF6"/>
    <w:rsid w:val="00F42419"/>
    <w:rsid w:val="00F45718"/>
    <w:rsid w:val="00F46D54"/>
    <w:rsid w:val="00F47C90"/>
    <w:rsid w:val="00F47FFB"/>
    <w:rsid w:val="00F520A4"/>
    <w:rsid w:val="00F542F8"/>
    <w:rsid w:val="00F54B9B"/>
    <w:rsid w:val="00F5563C"/>
    <w:rsid w:val="00F5589E"/>
    <w:rsid w:val="00F5620E"/>
    <w:rsid w:val="00F5684D"/>
    <w:rsid w:val="00F56955"/>
    <w:rsid w:val="00F56BD2"/>
    <w:rsid w:val="00F57FF6"/>
    <w:rsid w:val="00F615F4"/>
    <w:rsid w:val="00F61F0E"/>
    <w:rsid w:val="00F63261"/>
    <w:rsid w:val="00F63CA6"/>
    <w:rsid w:val="00F643C7"/>
    <w:rsid w:val="00F64BEF"/>
    <w:rsid w:val="00F64C59"/>
    <w:rsid w:val="00F65213"/>
    <w:rsid w:val="00F6590D"/>
    <w:rsid w:val="00F6614C"/>
    <w:rsid w:val="00F67476"/>
    <w:rsid w:val="00F7010D"/>
    <w:rsid w:val="00F706A4"/>
    <w:rsid w:val="00F70EE6"/>
    <w:rsid w:val="00F7190B"/>
    <w:rsid w:val="00F7240C"/>
    <w:rsid w:val="00F727C8"/>
    <w:rsid w:val="00F72F23"/>
    <w:rsid w:val="00F73F90"/>
    <w:rsid w:val="00F75DD6"/>
    <w:rsid w:val="00F76497"/>
    <w:rsid w:val="00F76518"/>
    <w:rsid w:val="00F7667C"/>
    <w:rsid w:val="00F76729"/>
    <w:rsid w:val="00F76730"/>
    <w:rsid w:val="00F76CFC"/>
    <w:rsid w:val="00F77468"/>
    <w:rsid w:val="00F7758F"/>
    <w:rsid w:val="00F81131"/>
    <w:rsid w:val="00F81AF0"/>
    <w:rsid w:val="00F81BA1"/>
    <w:rsid w:val="00F83418"/>
    <w:rsid w:val="00F85E08"/>
    <w:rsid w:val="00F868E1"/>
    <w:rsid w:val="00F902C5"/>
    <w:rsid w:val="00F90B00"/>
    <w:rsid w:val="00F9251F"/>
    <w:rsid w:val="00F92542"/>
    <w:rsid w:val="00F9439F"/>
    <w:rsid w:val="00F94890"/>
    <w:rsid w:val="00F94AC5"/>
    <w:rsid w:val="00F95A5D"/>
    <w:rsid w:val="00F972AA"/>
    <w:rsid w:val="00F9730E"/>
    <w:rsid w:val="00FA030D"/>
    <w:rsid w:val="00FA0D1A"/>
    <w:rsid w:val="00FA257B"/>
    <w:rsid w:val="00FA27EA"/>
    <w:rsid w:val="00FA3523"/>
    <w:rsid w:val="00FA5CCF"/>
    <w:rsid w:val="00FA77AC"/>
    <w:rsid w:val="00FA77DB"/>
    <w:rsid w:val="00FB041E"/>
    <w:rsid w:val="00FB0E1A"/>
    <w:rsid w:val="00FB1190"/>
    <w:rsid w:val="00FB11A4"/>
    <w:rsid w:val="00FB2FEE"/>
    <w:rsid w:val="00FB38E0"/>
    <w:rsid w:val="00FB45DC"/>
    <w:rsid w:val="00FB4904"/>
    <w:rsid w:val="00FB523E"/>
    <w:rsid w:val="00FC142D"/>
    <w:rsid w:val="00FC26B5"/>
    <w:rsid w:val="00FC2C00"/>
    <w:rsid w:val="00FC4D3F"/>
    <w:rsid w:val="00FC6719"/>
    <w:rsid w:val="00FD0783"/>
    <w:rsid w:val="00FD2386"/>
    <w:rsid w:val="00FD2B34"/>
    <w:rsid w:val="00FD3392"/>
    <w:rsid w:val="00FD3646"/>
    <w:rsid w:val="00FD52EB"/>
    <w:rsid w:val="00FD6A46"/>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18A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autoRedefine/>
    <w:qFormat/>
    <w:rsid w:val="00DE705D"/>
    <w:pPr>
      <w:keepNext/>
      <w:pageBreakBefore/>
      <w:numPr>
        <w:numId w:val="2"/>
      </w:numPr>
      <w:tabs>
        <w:tab w:val="clear" w:pos="340"/>
        <w:tab w:val="num" w:pos="709"/>
      </w:tabs>
      <w:spacing w:before="240" w:after="120"/>
      <w:outlineLvl w:val="0"/>
    </w:pPr>
    <w:rPr>
      <w:rFonts w:cs="Arial"/>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qFormat/>
    <w:rsid w:val="0094116B"/>
    <w:pPr>
      <w:spacing w:before="120" w:after="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semiHidden/>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4116B"/>
    <w:rPr>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jc w:val="center"/>
    </w:pPr>
    <w:rPr>
      <w:rFonts w:ascii="Arial" w:hAnsi="Arial" w:cs="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4116B"/>
    <w:pPr>
      <w:spacing w:after="12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4116B"/>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0.wmf"/><Relationship Id="rId21" Type="http://schemas.openxmlformats.org/officeDocument/2006/relationships/oleObject" Target="embeddings/Microsoft_Equation1.bin"/><Relationship Id="rId22" Type="http://schemas.openxmlformats.org/officeDocument/2006/relationships/image" Target="media/image11.wmf"/><Relationship Id="rId23" Type="http://schemas.openxmlformats.org/officeDocument/2006/relationships/oleObject" Target="embeddings/Microsoft_Equation2.bin"/><Relationship Id="rId24" Type="http://schemas.openxmlformats.org/officeDocument/2006/relationships/footer" Target="footer3.xm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1.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pjcjbr:tcc:tccjp:MODELO%20MONOGRAFIA%20TCC%20ETEP.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2</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3</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4</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5</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6</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7</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8</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9</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10</b:RefOrder>
  </b:Source>
  <b:Source>
    <b:Tag>Ray08</b:Tag>
    <b:SourceType>Book</b:SourceType>
    <b:Guid>{1B247D47-1D94-1F4B-8CFD-A8ADB6060EEE}</b:Guid>
    <b:Author>
      <b:Author>
        <b:NameList>
          <b:Person>
            <b:Last>Rischpater</b:Last>
            <b:First>Ray</b:First>
          </b:Person>
        </b:NameList>
      </b:Author>
    </b:Author>
    <b:Title>Beginning Java ME Platform</b:Title>
    <b:Year>2008</b:Year>
    <b:RefOrder>11</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12</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13</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14</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15</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16</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17</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18</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19</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20</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21</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22</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23</b:RefOrder>
  </b:Source>
  <b:Source>
    <b:Tag>Ste09</b:Tag>
    <b:SourceType>Book</b:SourceType>
    <b:Guid>{953C90ED-AFFD-C34B-800E-359864C892C0}</b:Guid>
    <b:Author>
      <b:Author>
        <b:NameList>
          <b:Person>
            <b:Last>Freeman</b:Last>
            <b:First>Steve</b:First>
          </b:Person>
        </b:NameList>
      </b:Author>
    </b:Author>
    <b:Title>Growing Object-Oriented Software, Guided by Tests</b:Title>
    <b:Publisher>Addison-Wesley Professional</b:Publisher>
    <b:Year>2009</b:Year>
    <b:RefOrder>1</b:RefOrder>
  </b:Source>
</b:Sources>
</file>

<file path=customXml/itemProps1.xml><?xml version="1.0" encoding="utf-8"?>
<ds:datastoreItem xmlns:ds="http://schemas.openxmlformats.org/officeDocument/2006/customXml" ds:itemID="{27F7D35A-E214-074E-9F0B-4640DE7C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MONOGRAFIA TCC ETEP.dot</Template>
  <TotalTime>708</TotalTime>
  <Pages>42</Pages>
  <Words>8208</Words>
  <Characters>46789</Characters>
  <Application>Microsoft Macintosh Word</Application>
  <DocSecurity>0</DocSecurity>
  <Lines>389</Lines>
  <Paragraphs>109</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54888</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400</cp:revision>
  <cp:lastPrinted>2009-06-08T15:02:00Z</cp:lastPrinted>
  <dcterms:created xsi:type="dcterms:W3CDTF">2011-05-28T18:35:00Z</dcterms:created>
  <dcterms:modified xsi:type="dcterms:W3CDTF">2011-07-31T20:56:00Z</dcterms:modified>
</cp:coreProperties>
</file>